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10937" w:type="dxa"/>
        <w:tblInd w:w="-933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37"/>
      </w:tblGrid>
      <w:tr w:rsidR="00981549" w14:paraId="25010DCF" w14:textId="77777777" w:rsidTr="006540ED">
        <w:trPr>
          <w:trHeight w:val="389"/>
        </w:trPr>
        <w:tc>
          <w:tcPr>
            <w:tcW w:w="10937" w:type="dxa"/>
          </w:tcPr>
          <w:p w14:paraId="0BD124FD" w14:textId="77777777" w:rsidR="005C0A90" w:rsidRPr="008C3D91" w:rsidRDefault="005C0A90" w:rsidP="005C0A90">
            <w:pPr>
              <w:spacing w:before="120"/>
              <w:rPr>
                <w:rFonts w:ascii="Arial" w:hAnsi="Arial" w:cs="Arial"/>
                <w:sz w:val="20"/>
              </w:rPr>
            </w:pPr>
            <w:bookmarkStart w:id="0" w:name="_GoBack" w:colFirst="0" w:colLast="0"/>
            <w:r w:rsidRPr="008C3D91">
              <w:rPr>
                <w:rFonts w:ascii="Arial" w:hAnsi="Arial" w:cs="Arial"/>
                <w:sz w:val="20"/>
              </w:rPr>
              <w:t>Themenbereich</w:t>
            </w:r>
          </w:p>
          <w:p w14:paraId="4F0B3B6D" w14:textId="77777777" w:rsidR="00B77384" w:rsidRPr="00317E93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</w:rPr>
            </w:pPr>
            <w:r w:rsidRPr="00317E93">
              <w:rPr>
                <w:sz w:val="21"/>
                <w:szCs w:val="21"/>
              </w:rPr>
              <w:t>Seq. Projektmanagement</w:t>
            </w:r>
          </w:p>
          <w:p w14:paraId="7CF3B2D0" w14:textId="77777777" w:rsidR="00B77384" w:rsidRPr="001D48E2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</w:rPr>
            </w:pPr>
            <w:r w:rsidRPr="001D48E2">
              <w:rPr>
                <w:sz w:val="21"/>
                <w:szCs w:val="21"/>
              </w:rPr>
              <w:t>Agile Methoden</w:t>
            </w:r>
          </w:p>
          <w:p w14:paraId="2C1FDD2F" w14:textId="77777777" w:rsidR="00B77384" w:rsidRPr="00D5119E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</w:rPr>
            </w:pPr>
            <w:r w:rsidRPr="00D5119E">
              <w:rPr>
                <w:sz w:val="21"/>
                <w:szCs w:val="21"/>
                <w:lang w:val="de-DE"/>
              </w:rPr>
              <w:t>Entwicklungstools</w:t>
            </w:r>
          </w:p>
          <w:p w14:paraId="5D752538" w14:textId="77777777" w:rsidR="00B77384" w:rsidRPr="00334DAD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bCs/>
                <w:sz w:val="21"/>
                <w:szCs w:val="21"/>
              </w:rPr>
            </w:pPr>
            <w:r w:rsidRPr="00334DAD">
              <w:rPr>
                <w:bCs/>
                <w:sz w:val="21"/>
                <w:szCs w:val="21"/>
                <w:lang w:val="de-DE"/>
              </w:rPr>
              <w:t>Systemkonzeption</w:t>
            </w:r>
          </w:p>
          <w:p w14:paraId="7221CAAE" w14:textId="77777777" w:rsidR="00B77384" w:rsidRPr="00950133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  <w:u w:val="single"/>
              </w:rPr>
            </w:pPr>
            <w:r w:rsidRPr="00950133">
              <w:rPr>
                <w:sz w:val="21"/>
                <w:szCs w:val="21"/>
                <w:lang w:val="de-DE"/>
              </w:rPr>
              <w:t>Dokumentation</w:t>
            </w:r>
          </w:p>
          <w:p w14:paraId="15696049" w14:textId="77777777" w:rsidR="00B77384" w:rsidRPr="00D55815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</w:rPr>
            </w:pPr>
            <w:r w:rsidRPr="00D55815">
              <w:rPr>
                <w:sz w:val="21"/>
                <w:szCs w:val="21"/>
              </w:rPr>
              <w:t>Risikomanagement</w:t>
            </w:r>
          </w:p>
          <w:p w14:paraId="069F99BA" w14:textId="77777777" w:rsidR="00B77384" w:rsidRPr="00791AF5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</w:rPr>
            </w:pPr>
            <w:r w:rsidRPr="00791AF5">
              <w:rPr>
                <w:sz w:val="21"/>
                <w:szCs w:val="21"/>
              </w:rPr>
              <w:t>Abschätzungen</w:t>
            </w:r>
          </w:p>
          <w:p w14:paraId="3CD07ABA" w14:textId="33D939CE" w:rsidR="00981549" w:rsidRPr="00791AF5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b/>
                <w:bCs/>
                <w:sz w:val="21"/>
                <w:szCs w:val="21"/>
                <w:u w:val="single"/>
              </w:rPr>
            </w:pPr>
            <w:r w:rsidRPr="00791AF5">
              <w:rPr>
                <w:b/>
                <w:bCs/>
                <w:sz w:val="21"/>
                <w:szCs w:val="21"/>
                <w:u w:val="single"/>
              </w:rPr>
              <w:t>Systembetreuung</w:t>
            </w:r>
          </w:p>
        </w:tc>
      </w:tr>
    </w:tbl>
    <w:bookmarkEnd w:id="0"/>
    <w:p w14:paraId="31BC602F" w14:textId="427EE597" w:rsidR="00381EEC" w:rsidRPr="00381EEC" w:rsidRDefault="005B1E2B" w:rsidP="00381EEC">
      <w:pPr>
        <w:ind w:left="-567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/>
      </w:r>
      <w:r w:rsidR="00381EEC" w:rsidRPr="00381EEC">
        <w:rPr>
          <w:rFonts w:ascii="Arial" w:hAnsi="Arial" w:cs="Arial"/>
          <w:sz w:val="20"/>
        </w:rPr>
        <w:t xml:space="preserve">Aufgabenstellung </w:t>
      </w:r>
    </w:p>
    <w:p w14:paraId="22C2A8F8" w14:textId="46100493" w:rsidR="005A7B43" w:rsidRDefault="00381EEC" w:rsidP="00381EEC">
      <w:pPr>
        <w:pStyle w:val="Kopfzeile"/>
        <w:tabs>
          <w:tab w:val="clear" w:pos="4536"/>
          <w:tab w:val="clear" w:pos="9072"/>
        </w:tabs>
        <w:ind w:left="-567"/>
        <w:rPr>
          <w:rFonts w:ascii="Arial" w:hAnsi="Arial" w:cs="Arial"/>
          <w:b/>
          <w:sz w:val="20"/>
        </w:rPr>
      </w:pPr>
      <w:r w:rsidRPr="00381EEC">
        <w:rPr>
          <w:rFonts w:ascii="Arial" w:hAnsi="Arial" w:cs="Arial"/>
          <w:sz w:val="20"/>
        </w:rPr>
        <w:t xml:space="preserve">Kurzfassung: </w:t>
      </w:r>
      <w:r w:rsidR="007D3CB3" w:rsidRPr="007D3CB3">
        <w:rPr>
          <w:rFonts w:ascii="Arial" w:hAnsi="Arial" w:cs="Arial"/>
          <w:b/>
          <w:sz w:val="20"/>
        </w:rPr>
        <w:t>DSGVO</w:t>
      </w:r>
    </w:p>
    <w:p w14:paraId="014CC428" w14:textId="77777777" w:rsidR="00E8739A" w:rsidRDefault="00E8739A" w:rsidP="00E8739A">
      <w:pPr>
        <w:pStyle w:val="Kopfzeile"/>
        <w:tabs>
          <w:tab w:val="left" w:pos="708"/>
        </w:tabs>
        <w:ind w:left="-567"/>
        <w:rPr>
          <w:rFonts w:ascii="Arial" w:hAnsi="Arial" w:cs="Arial"/>
          <w:bCs/>
          <w:sz w:val="20"/>
        </w:rPr>
      </w:pPr>
    </w:p>
    <w:p w14:paraId="6C1A58E4" w14:textId="5639C523" w:rsidR="00E8739A" w:rsidRDefault="00E8739A" w:rsidP="00E8739A">
      <w:pPr>
        <w:pStyle w:val="Kopfzeile"/>
        <w:tabs>
          <w:tab w:val="left" w:pos="708"/>
        </w:tabs>
        <w:ind w:left="-567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>Sie haben ein Vorstellungsgespräch in einem mittelständischen Unternehmen und bereiten sich im Zuge dessen auf selbiges vor.</w:t>
      </w:r>
    </w:p>
    <w:p w14:paraId="0A137B9E" w14:textId="287A1E7D" w:rsidR="00F314EF" w:rsidRPr="00F314EF" w:rsidRDefault="00F314EF" w:rsidP="00381EEC">
      <w:pPr>
        <w:pStyle w:val="Kopfzeile"/>
        <w:tabs>
          <w:tab w:val="clear" w:pos="4536"/>
          <w:tab w:val="clear" w:pos="9072"/>
        </w:tabs>
        <w:ind w:left="-567"/>
        <w:rPr>
          <w:rFonts w:ascii="Arial" w:hAnsi="Arial" w:cs="Arial"/>
          <w:bCs/>
          <w:sz w:val="20"/>
        </w:rPr>
      </w:pPr>
    </w:p>
    <w:p w14:paraId="27EC3E0E" w14:textId="30927F56" w:rsidR="0012789F" w:rsidRDefault="007D3CB3" w:rsidP="0012789F">
      <w:pPr>
        <w:pStyle w:val="Kopfzeile"/>
        <w:numPr>
          <w:ilvl w:val="0"/>
          <w:numId w:val="8"/>
        </w:numPr>
        <w:rPr>
          <w:rFonts w:ascii="Arial" w:hAnsi="Arial" w:cs="Arial"/>
          <w:bCs/>
          <w:sz w:val="20"/>
        </w:rPr>
      </w:pPr>
      <w:r w:rsidRPr="007D3CB3">
        <w:rPr>
          <w:rFonts w:ascii="Arial" w:hAnsi="Arial" w:cs="Arial"/>
          <w:bCs/>
          <w:sz w:val="20"/>
        </w:rPr>
        <w:t>Was verstehen Sie unter der DSGVO?</w:t>
      </w:r>
    </w:p>
    <w:p w14:paraId="529ADA09" w14:textId="77777777" w:rsidR="00030515" w:rsidRDefault="00030515" w:rsidP="00030515">
      <w:pPr>
        <w:pStyle w:val="Kopfzeile"/>
        <w:rPr>
          <w:rFonts w:ascii="Arial" w:hAnsi="Arial" w:cs="Arial"/>
          <w:bCs/>
          <w:sz w:val="20"/>
        </w:rPr>
      </w:pPr>
    </w:p>
    <w:p w14:paraId="22394720" w14:textId="092AE36F" w:rsidR="00F314EF" w:rsidRDefault="0021627D" w:rsidP="0012789F">
      <w:pPr>
        <w:pStyle w:val="Kopfzeile"/>
        <w:numPr>
          <w:ilvl w:val="0"/>
          <w:numId w:val="8"/>
        </w:numPr>
        <w:rPr>
          <w:rFonts w:ascii="Arial" w:hAnsi="Arial" w:cs="Arial"/>
          <w:bCs/>
          <w:sz w:val="20"/>
        </w:rPr>
      </w:pPr>
      <w:r w:rsidRPr="0021627D">
        <w:rPr>
          <w:rFonts w:ascii="Arial" w:hAnsi="Arial" w:cs="Arial"/>
          <w:bCs/>
          <w:sz w:val="20"/>
        </w:rPr>
        <w:t>Welche Richtlinien ergeben sich für Cloudanbieter im Rahmen der DSGVO?</w:t>
      </w:r>
      <w:r w:rsidR="005C4DB1">
        <w:rPr>
          <w:rFonts w:ascii="Arial" w:hAnsi="Arial" w:cs="Arial"/>
          <w:bCs/>
          <w:sz w:val="20"/>
        </w:rPr>
        <w:br/>
      </w:r>
    </w:p>
    <w:p w14:paraId="0F0E28DC" w14:textId="77777777" w:rsidR="00F314EF" w:rsidRPr="00F314EF" w:rsidRDefault="0021627D" w:rsidP="0021627D">
      <w:pPr>
        <w:pStyle w:val="Kopfzeile"/>
        <w:numPr>
          <w:ilvl w:val="0"/>
          <w:numId w:val="8"/>
        </w:numPr>
        <w:tabs>
          <w:tab w:val="clear" w:pos="4536"/>
          <w:tab w:val="clear" w:pos="9072"/>
        </w:tabs>
        <w:rPr>
          <w:rFonts w:ascii="Arial" w:hAnsi="Arial" w:cs="Arial"/>
          <w:bCs/>
          <w:sz w:val="20"/>
        </w:rPr>
      </w:pPr>
      <w:r w:rsidRPr="0021627D">
        <w:rPr>
          <w:rFonts w:ascii="Arial" w:hAnsi="Arial" w:cs="Arial"/>
          <w:bCs/>
          <w:sz w:val="20"/>
        </w:rPr>
        <w:t>Entwickeln Sie einen PSP zur Umsetzung der DSGVO für einen konkreten Clouddienst.</w:t>
      </w:r>
    </w:p>
    <w:sectPr w:rsidR="00F314EF" w:rsidRPr="00F314EF" w:rsidSect="00FD45DA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397" w:right="567" w:bottom="1134" w:left="1418" w:header="482" w:footer="21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ACD8B4" w14:textId="77777777" w:rsidR="0020475A" w:rsidRDefault="0020475A" w:rsidP="006F71AF">
      <w:pPr>
        <w:spacing w:after="0" w:line="240" w:lineRule="auto"/>
      </w:pPr>
      <w:r>
        <w:separator/>
      </w:r>
    </w:p>
  </w:endnote>
  <w:endnote w:type="continuationSeparator" w:id="0">
    <w:p w14:paraId="7D634FBB" w14:textId="77777777" w:rsidR="0020475A" w:rsidRDefault="0020475A" w:rsidP="006F71AF">
      <w:pPr>
        <w:spacing w:after="0" w:line="240" w:lineRule="auto"/>
      </w:pPr>
      <w:r>
        <w:continuationSeparator/>
      </w:r>
    </w:p>
  </w:endnote>
  <w:endnote w:type="continuationNotice" w:id="1">
    <w:p w14:paraId="47094FF0" w14:textId="77777777" w:rsidR="0020475A" w:rsidRDefault="0020475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508" w:type="pct"/>
      <w:tblInd w:w="-936" w:type="dxa"/>
      <w:tblBorders>
        <w:top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309"/>
      <w:gridCol w:w="1620"/>
    </w:tblGrid>
    <w:tr w:rsidR="00381EEC" w:rsidRPr="004D1A9B" w14:paraId="6030CA93" w14:textId="77777777" w:rsidTr="00D80232">
      <w:trPr>
        <w:cantSplit/>
        <w:trHeight w:hRule="exact" w:val="462"/>
      </w:trPr>
      <w:tc>
        <w:tcPr>
          <w:tcW w:w="9308" w:type="dxa"/>
          <w:shd w:val="clear" w:color="auto" w:fill="auto"/>
          <w:vAlign w:val="center"/>
        </w:tcPr>
        <w:p w14:paraId="54BB274D" w14:textId="0CA1100D" w:rsidR="00381EEC" w:rsidRPr="004D1A9B" w:rsidRDefault="00381EEC" w:rsidP="00381EEC">
          <w:pPr>
            <w:pStyle w:val="Kopfzeile"/>
            <w:tabs>
              <w:tab w:val="clear" w:pos="4536"/>
              <w:tab w:val="clear" w:pos="9072"/>
              <w:tab w:val="left" w:pos="5580"/>
            </w:tabs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  <w:highlight w:val="lightGray"/>
            </w:rPr>
            <w:t>Dokumentenversion: HTL-RDP_2016-1</w:t>
          </w:r>
        </w:p>
        <w:p w14:paraId="2ADF9376" w14:textId="642491EA" w:rsidR="00381EEC" w:rsidRPr="004D1A9B" w:rsidRDefault="00381EEC" w:rsidP="00381EEC">
          <w:pPr>
            <w:pStyle w:val="Kopfzeile"/>
            <w:tabs>
              <w:tab w:val="clear" w:pos="4536"/>
              <w:tab w:val="clear" w:pos="9072"/>
              <w:tab w:val="left" w:pos="5580"/>
            </w:tabs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begin"/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instrText xml:space="preserve"> FILENAME   \* MERGEFORMAT </w:instrText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separate"/>
          </w:r>
          <w:r w:rsidR="002E795A">
            <w:rPr>
              <w:rFonts w:ascii="Arial" w:hAnsi="Arial" w:cs="Arial"/>
              <w:noProof/>
              <w:sz w:val="16"/>
              <w:szCs w:val="16"/>
              <w:highlight w:val="lightGray"/>
            </w:rPr>
            <w:t>HTL_Aufg.müPrfg_WI-IT_INFI_1.Vertrieb im ERP-System_02</w:t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end"/>
          </w:r>
          <w:r w:rsidRPr="004D1A9B">
            <w:rPr>
              <w:rFonts w:ascii="Arial" w:hAnsi="Arial" w:cs="Arial"/>
              <w:noProof/>
              <w:sz w:val="16"/>
              <w:szCs w:val="16"/>
            </w:rPr>
            <w:t xml:space="preserve">  </w:t>
          </w:r>
        </w:p>
      </w:tc>
      <w:tc>
        <w:tcPr>
          <w:tcW w:w="1620" w:type="dxa"/>
          <w:shd w:val="clear" w:color="auto" w:fill="auto"/>
          <w:vAlign w:val="center"/>
        </w:tcPr>
        <w:p w14:paraId="5E28D99A" w14:textId="77777777" w:rsidR="00381EEC" w:rsidRPr="004D1A9B" w:rsidRDefault="00381EEC" w:rsidP="00381EEC">
          <w:pPr>
            <w:pStyle w:val="Kopfzeile"/>
            <w:tabs>
              <w:tab w:val="clear" w:pos="4536"/>
              <w:tab w:val="clear" w:pos="9072"/>
              <w:tab w:val="left" w:pos="5580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  <w:lang w:val="de-DE"/>
            </w:rPr>
            <w:t xml:space="preserve">Seite 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instrText>PAGE  \* Arabic  \* MERGEFORMAT</w:instrTex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D1A9B">
            <w:rPr>
              <w:rFonts w:ascii="Arial" w:hAnsi="Arial" w:cs="Arial"/>
              <w:b/>
              <w:bCs/>
              <w:sz w:val="16"/>
              <w:szCs w:val="16"/>
              <w:lang w:val="de-DE"/>
            </w:rPr>
            <w:t>1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D1A9B">
            <w:rPr>
              <w:rFonts w:ascii="Arial" w:hAnsi="Arial" w:cs="Arial"/>
              <w:sz w:val="16"/>
              <w:szCs w:val="16"/>
              <w:lang w:val="de-DE"/>
            </w:rPr>
            <w:t xml:space="preserve"> von 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instrText>NUMPAGES  \* Arabic  \* MERGEFORMAT</w:instrTex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D1A9B">
            <w:rPr>
              <w:rFonts w:ascii="Arial" w:hAnsi="Arial" w:cs="Arial"/>
              <w:b/>
              <w:bCs/>
              <w:sz w:val="16"/>
              <w:szCs w:val="16"/>
              <w:lang w:val="de-DE"/>
            </w:rPr>
            <w:t>2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</w:tbl>
  <w:p w14:paraId="4AD85D3E" w14:textId="77777777" w:rsidR="00381EEC" w:rsidRDefault="00381EE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507" w:type="pct"/>
      <w:tblInd w:w="-934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89"/>
      <w:gridCol w:w="1199"/>
      <w:gridCol w:w="408"/>
      <w:gridCol w:w="1609"/>
      <w:gridCol w:w="1609"/>
      <w:gridCol w:w="1609"/>
      <w:gridCol w:w="111"/>
      <w:gridCol w:w="147"/>
      <w:gridCol w:w="1646"/>
    </w:tblGrid>
    <w:tr w:rsidR="004D1A9B" w:rsidRPr="004D1A9B" w14:paraId="6FCFED91" w14:textId="77777777" w:rsidTr="00D80232">
      <w:trPr>
        <w:cantSplit/>
        <w:trHeight w:hRule="exact" w:val="355"/>
      </w:trPr>
      <w:tc>
        <w:tcPr>
          <w:tcW w:w="10926" w:type="dxa"/>
          <w:gridSpan w:val="9"/>
          <w:tcBorders>
            <w:top w:val="single" w:sz="12" w:space="0" w:color="auto"/>
            <w:left w:val="nil"/>
            <w:bottom w:val="single" w:sz="6" w:space="0" w:color="auto"/>
            <w:right w:val="nil"/>
          </w:tcBorders>
          <w:shd w:val="clear" w:color="auto" w:fill="D9D9D9" w:themeFill="background1" w:themeFillShade="D9"/>
          <w:vAlign w:val="center"/>
        </w:tcPr>
        <w:p w14:paraId="0397C0E6" w14:textId="4054919A" w:rsidR="004D1A9B" w:rsidRPr="004D1A9B" w:rsidRDefault="004D1A9B" w:rsidP="004D1A9B">
          <w:pPr>
            <w:jc w:val="center"/>
            <w:rPr>
              <w:rFonts w:ascii="Arial" w:hAnsi="Arial" w:cs="Arial"/>
              <w:sz w:val="20"/>
            </w:rPr>
          </w:pPr>
          <w:r w:rsidRPr="004D1A9B">
            <w:rPr>
              <w:rFonts w:ascii="Arial" w:hAnsi="Arial" w:cs="Arial"/>
              <w:sz w:val="20"/>
            </w:rPr>
            <w:t>Vorbereitungs- und Prüfungszeiten</w:t>
          </w:r>
        </w:p>
      </w:tc>
    </w:tr>
    <w:tr w:rsidR="004D1A9B" w:rsidRPr="004D1A9B" w14:paraId="6BABFA1A" w14:textId="77777777" w:rsidTr="00D80232">
      <w:trPr>
        <w:cantSplit/>
        <w:trHeight w:hRule="exact" w:val="355"/>
      </w:trPr>
      <w:tc>
        <w:tcPr>
          <w:tcW w:w="2588" w:type="dxa"/>
          <w:tcBorders>
            <w:top w:val="single" w:sz="6" w:space="0" w:color="auto"/>
            <w:left w:val="nil"/>
            <w:bottom w:val="single" w:sz="12" w:space="0" w:color="auto"/>
          </w:tcBorders>
          <w:vAlign w:val="center"/>
        </w:tcPr>
        <w:p w14:paraId="16D9C333" w14:textId="77777777" w:rsidR="004D1A9B" w:rsidRPr="004D1A9B" w:rsidRDefault="004D1A9B" w:rsidP="004D1A9B">
          <w:pPr>
            <w:spacing w:after="0"/>
            <w:rPr>
              <w:rFonts w:ascii="Arial" w:hAnsi="Arial" w:cs="Arial"/>
              <w:sz w:val="14"/>
              <w:szCs w:val="14"/>
            </w:rPr>
          </w:pPr>
          <w:r w:rsidRPr="004D1A9B">
            <w:rPr>
              <w:rFonts w:ascii="Arial" w:hAnsi="Arial" w:cs="Arial"/>
              <w:sz w:val="14"/>
              <w:szCs w:val="14"/>
            </w:rPr>
            <w:t>Beginn der Vorbereitung</w:t>
          </w:r>
        </w:p>
      </w:tc>
      <w:tc>
        <w:tcPr>
          <w:tcW w:w="1607" w:type="dxa"/>
          <w:gridSpan w:val="2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3B224149" w14:textId="77777777" w:rsidR="004D1A9B" w:rsidRPr="004D1A9B" w:rsidRDefault="004D1A9B" w:rsidP="004D1A9B">
          <w:pPr>
            <w:spacing w:after="0"/>
            <w:rPr>
              <w:rFonts w:ascii="Arial" w:hAnsi="Arial" w:cs="Arial"/>
              <w:sz w:val="14"/>
              <w:szCs w:val="14"/>
            </w:rPr>
          </w:pPr>
        </w:p>
      </w:tc>
      <w:tc>
        <w:tcPr>
          <w:tcW w:w="1609" w:type="dxa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2C2F6B7B" w14:textId="77777777" w:rsidR="004D1A9B" w:rsidRPr="004D1A9B" w:rsidRDefault="004D1A9B" w:rsidP="004D1A9B">
          <w:pPr>
            <w:spacing w:after="0"/>
            <w:jc w:val="center"/>
            <w:rPr>
              <w:rFonts w:ascii="Arial" w:hAnsi="Arial" w:cs="Arial"/>
              <w:sz w:val="14"/>
              <w:szCs w:val="14"/>
            </w:rPr>
          </w:pPr>
          <w:r w:rsidRPr="004D1A9B">
            <w:rPr>
              <w:rFonts w:ascii="Arial" w:hAnsi="Arial" w:cs="Arial"/>
              <w:sz w:val="14"/>
              <w:szCs w:val="14"/>
            </w:rPr>
            <w:t>Beginn der Prüfung</w:t>
          </w:r>
        </w:p>
      </w:tc>
      <w:tc>
        <w:tcPr>
          <w:tcW w:w="1609" w:type="dxa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323B1EFB" w14:textId="77777777" w:rsidR="004D1A9B" w:rsidRPr="004D1A9B" w:rsidRDefault="004D1A9B" w:rsidP="004D1A9B">
          <w:pPr>
            <w:spacing w:after="0"/>
            <w:rPr>
              <w:rFonts w:ascii="Arial" w:hAnsi="Arial" w:cs="Arial"/>
              <w:sz w:val="14"/>
              <w:szCs w:val="14"/>
            </w:rPr>
          </w:pPr>
        </w:p>
      </w:tc>
      <w:tc>
        <w:tcPr>
          <w:tcW w:w="1609" w:type="dxa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21206019" w14:textId="77777777" w:rsidR="004D1A9B" w:rsidRPr="004D1A9B" w:rsidRDefault="004D1A9B" w:rsidP="004D1A9B">
          <w:pPr>
            <w:spacing w:after="0"/>
            <w:jc w:val="center"/>
            <w:rPr>
              <w:rFonts w:ascii="Arial" w:hAnsi="Arial" w:cs="Arial"/>
              <w:sz w:val="14"/>
              <w:szCs w:val="14"/>
            </w:rPr>
          </w:pPr>
          <w:r w:rsidRPr="004D1A9B">
            <w:rPr>
              <w:rFonts w:ascii="Arial" w:hAnsi="Arial" w:cs="Arial"/>
              <w:sz w:val="14"/>
              <w:szCs w:val="14"/>
            </w:rPr>
            <w:t>Ende der Prüfung</w:t>
          </w:r>
        </w:p>
      </w:tc>
      <w:tc>
        <w:tcPr>
          <w:tcW w:w="1902" w:type="dxa"/>
          <w:gridSpan w:val="3"/>
          <w:tcBorders>
            <w:top w:val="single" w:sz="6" w:space="0" w:color="auto"/>
            <w:bottom w:val="single" w:sz="12" w:space="0" w:color="auto"/>
            <w:right w:val="nil"/>
          </w:tcBorders>
          <w:vAlign w:val="center"/>
        </w:tcPr>
        <w:p w14:paraId="72135B8C" w14:textId="77777777" w:rsidR="004D1A9B" w:rsidRPr="004D1A9B" w:rsidRDefault="004D1A9B" w:rsidP="004D1A9B">
          <w:pPr>
            <w:spacing w:after="0"/>
            <w:rPr>
              <w:rFonts w:ascii="Arial" w:hAnsi="Arial" w:cs="Arial"/>
              <w:sz w:val="14"/>
              <w:szCs w:val="14"/>
            </w:rPr>
          </w:pPr>
        </w:p>
      </w:tc>
    </w:tr>
    <w:tr w:rsidR="004D1A9B" w:rsidRPr="004D1A9B" w14:paraId="01A6E661" w14:textId="77777777" w:rsidTr="00D80232">
      <w:trPr>
        <w:cantSplit/>
        <w:trHeight w:hRule="exact" w:val="355"/>
      </w:trPr>
      <w:tc>
        <w:tcPr>
          <w:tcW w:w="9133" w:type="dxa"/>
          <w:gridSpan w:val="7"/>
          <w:tcBorders>
            <w:top w:val="single" w:sz="12" w:space="0" w:color="auto"/>
            <w:left w:val="nil"/>
            <w:bottom w:val="single" w:sz="6" w:space="0" w:color="auto"/>
            <w:right w:val="single" w:sz="12" w:space="0" w:color="auto"/>
          </w:tcBorders>
          <w:shd w:val="clear" w:color="auto" w:fill="D9D9D9" w:themeFill="background1" w:themeFillShade="D9"/>
          <w:vAlign w:val="center"/>
        </w:tcPr>
        <w:p w14:paraId="3FA6952E" w14:textId="77777777" w:rsidR="004D1A9B" w:rsidRPr="004D1A9B" w:rsidRDefault="004D1A9B" w:rsidP="004D1A9B">
          <w:pPr>
            <w:pStyle w:val="berschrift4"/>
            <w:keepNext w:val="0"/>
            <w:jc w:val="center"/>
            <w:rPr>
              <w:rFonts w:ascii="Arial" w:hAnsi="Arial" w:cs="Arial"/>
              <w:b/>
              <w:bCs/>
              <w:i w:val="0"/>
              <w:iCs w:val="0"/>
            </w:rPr>
          </w:pPr>
          <w:r w:rsidRPr="004D1A9B">
            <w:rPr>
              <w:rFonts w:ascii="Arial" w:hAnsi="Arial" w:cs="Arial"/>
              <w:b/>
              <w:bCs/>
              <w:i w:val="0"/>
              <w:iCs w:val="0"/>
              <w:color w:val="auto"/>
            </w:rPr>
            <w:t>Beurteilung</w:t>
          </w:r>
        </w:p>
      </w:tc>
      <w:tc>
        <w:tcPr>
          <w:tcW w:w="1793" w:type="dxa"/>
          <w:gridSpan w:val="2"/>
          <w:tcBorders>
            <w:top w:val="single" w:sz="12" w:space="0" w:color="auto"/>
            <w:left w:val="single" w:sz="12" w:space="0" w:color="auto"/>
            <w:bottom w:val="single" w:sz="6" w:space="0" w:color="auto"/>
            <w:right w:val="nil"/>
          </w:tcBorders>
          <w:shd w:val="clear" w:color="auto" w:fill="D9D9D9" w:themeFill="background1" w:themeFillShade="D9"/>
        </w:tcPr>
        <w:p w14:paraId="74B5E88A" w14:textId="77777777" w:rsidR="004D1A9B" w:rsidRPr="004D1A9B" w:rsidRDefault="004D1A9B" w:rsidP="004D1A9B">
          <w:pPr>
            <w:rPr>
              <w:rFonts w:ascii="Arial" w:hAnsi="Arial" w:cs="Arial"/>
              <w:sz w:val="20"/>
            </w:rPr>
          </w:pPr>
          <w:r w:rsidRPr="004D1A9B">
            <w:rPr>
              <w:rFonts w:ascii="Arial" w:hAnsi="Arial" w:cs="Arial"/>
              <w:sz w:val="18"/>
            </w:rPr>
            <w:t>Unterschriften</w:t>
          </w:r>
        </w:p>
      </w:tc>
    </w:tr>
    <w:tr w:rsidR="004D1A9B" w:rsidRPr="004D1A9B" w14:paraId="7DD35F68" w14:textId="77777777" w:rsidTr="00D80232">
      <w:trPr>
        <w:cantSplit/>
        <w:trHeight w:hRule="exact" w:val="728"/>
      </w:trPr>
      <w:tc>
        <w:tcPr>
          <w:tcW w:w="9133" w:type="dxa"/>
          <w:gridSpan w:val="7"/>
          <w:tcBorders>
            <w:top w:val="single" w:sz="6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7AE0CE9B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  <w:r w:rsidRPr="004D1A9B">
            <w:rPr>
              <w:rFonts w:ascii="Arial" w:hAnsi="Arial" w:cs="Arial"/>
              <w:sz w:val="18"/>
            </w:rPr>
            <w:t>Beurteilungsantrag (in Worten)</w:t>
          </w:r>
        </w:p>
      </w:tc>
      <w:tc>
        <w:tcPr>
          <w:tcW w:w="1793" w:type="dxa"/>
          <w:gridSpan w:val="2"/>
          <w:vMerge w:val="restart"/>
          <w:tcBorders>
            <w:top w:val="single" w:sz="6" w:space="0" w:color="auto"/>
            <w:left w:val="single" w:sz="12" w:space="0" w:color="auto"/>
            <w:right w:val="nil"/>
          </w:tcBorders>
        </w:tcPr>
        <w:p w14:paraId="1D63196E" w14:textId="77777777" w:rsidR="004D1A9B" w:rsidRPr="004D1A9B" w:rsidRDefault="004D1A9B" w:rsidP="004D1A9B">
          <w:pPr>
            <w:rPr>
              <w:rFonts w:ascii="Arial" w:hAnsi="Arial" w:cs="Arial"/>
              <w:sz w:val="20"/>
            </w:rPr>
          </w:pPr>
          <w:r w:rsidRPr="004D1A9B">
            <w:rPr>
              <w:rFonts w:ascii="Arial" w:hAnsi="Arial" w:cs="Arial"/>
              <w:sz w:val="18"/>
            </w:rPr>
            <w:t>Prüfer/Prüferin</w:t>
          </w:r>
        </w:p>
      </w:tc>
    </w:tr>
    <w:tr w:rsidR="004D1A9B" w:rsidRPr="004D1A9B" w14:paraId="246B9A87" w14:textId="77777777" w:rsidTr="00D80232">
      <w:trPr>
        <w:cantSplit/>
        <w:trHeight w:val="367"/>
      </w:trPr>
      <w:tc>
        <w:tcPr>
          <w:tcW w:w="9133" w:type="dxa"/>
          <w:gridSpan w:val="7"/>
          <w:tcBorders>
            <w:top w:val="single" w:sz="12" w:space="0" w:color="auto"/>
            <w:left w:val="nil"/>
            <w:bottom w:val="single" w:sz="6" w:space="0" w:color="auto"/>
            <w:right w:val="single" w:sz="12" w:space="0" w:color="auto"/>
          </w:tcBorders>
          <w:shd w:val="clear" w:color="auto" w:fill="F2F2F2" w:themeFill="background1" w:themeFillShade="F2"/>
          <w:vAlign w:val="center"/>
        </w:tcPr>
        <w:p w14:paraId="31001FCE" w14:textId="77777777" w:rsidR="004D1A9B" w:rsidRPr="004D1A9B" w:rsidRDefault="004D1A9B" w:rsidP="004D1A9B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4D1A9B">
            <w:rPr>
              <w:rFonts w:ascii="Arial" w:hAnsi="Arial" w:cs="Arial"/>
              <w:sz w:val="18"/>
              <w:szCs w:val="18"/>
            </w:rPr>
            <w:t>Nur im Falle einer mündlichen Kompensationsprüfung:</w:t>
          </w:r>
        </w:p>
      </w:tc>
      <w:tc>
        <w:tcPr>
          <w:tcW w:w="1793" w:type="dxa"/>
          <w:gridSpan w:val="2"/>
          <w:vMerge/>
          <w:tcBorders>
            <w:left w:val="single" w:sz="12" w:space="0" w:color="auto"/>
            <w:right w:val="nil"/>
          </w:tcBorders>
        </w:tcPr>
        <w:p w14:paraId="6CD0E199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</w:p>
      </w:tc>
    </w:tr>
    <w:tr w:rsidR="004D1A9B" w:rsidRPr="004D1A9B" w14:paraId="2BD3AD21" w14:textId="77777777" w:rsidTr="00D80232">
      <w:trPr>
        <w:cantSplit/>
        <w:trHeight w:val="647"/>
      </w:trPr>
      <w:tc>
        <w:tcPr>
          <w:tcW w:w="3787" w:type="dxa"/>
          <w:gridSpan w:val="2"/>
          <w:tcBorders>
            <w:top w:val="single" w:sz="6" w:space="0" w:color="auto"/>
            <w:left w:val="nil"/>
            <w:bottom w:val="single" w:sz="12" w:space="0" w:color="auto"/>
          </w:tcBorders>
          <w:shd w:val="clear" w:color="auto" w:fill="F2F2F2" w:themeFill="background1" w:themeFillShade="F2"/>
        </w:tcPr>
        <w:p w14:paraId="4F13EEE8" w14:textId="77777777" w:rsidR="004D1A9B" w:rsidRPr="004D1A9B" w:rsidRDefault="004D1A9B" w:rsidP="004D1A9B">
          <w:pPr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</w:rPr>
            <w:t>Beurteilungsantrag – Mündliche Prüfung</w:t>
          </w:r>
        </w:p>
      </w:tc>
      <w:tc>
        <w:tcPr>
          <w:tcW w:w="5346" w:type="dxa"/>
          <w:gridSpan w:val="5"/>
          <w:tcBorders>
            <w:top w:val="single" w:sz="6" w:space="0" w:color="auto"/>
            <w:bottom w:val="single" w:sz="12" w:space="0" w:color="auto"/>
            <w:right w:val="single" w:sz="12" w:space="0" w:color="auto"/>
          </w:tcBorders>
          <w:shd w:val="clear" w:color="auto" w:fill="F2F2F2" w:themeFill="background1" w:themeFillShade="F2"/>
        </w:tcPr>
        <w:p w14:paraId="4AC10728" w14:textId="77777777" w:rsidR="004D1A9B" w:rsidRPr="004D1A9B" w:rsidRDefault="004D1A9B" w:rsidP="004D1A9B">
          <w:pPr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</w:rPr>
            <w:t>Beurteilungsantrag – Gesamtbeurteilung der Klausurprüfung:</w:t>
          </w:r>
        </w:p>
      </w:tc>
      <w:tc>
        <w:tcPr>
          <w:tcW w:w="1793" w:type="dxa"/>
          <w:gridSpan w:val="2"/>
          <w:tcBorders>
            <w:left w:val="single" w:sz="12" w:space="0" w:color="auto"/>
            <w:bottom w:val="single" w:sz="6" w:space="0" w:color="auto"/>
            <w:right w:val="nil"/>
          </w:tcBorders>
        </w:tcPr>
        <w:p w14:paraId="6A3C714E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  <w:r w:rsidRPr="004D1A9B">
            <w:rPr>
              <w:rFonts w:ascii="Arial" w:hAnsi="Arial" w:cs="Arial"/>
              <w:sz w:val="18"/>
            </w:rPr>
            <w:t>Beisitzende/r</w:t>
          </w:r>
        </w:p>
      </w:tc>
    </w:tr>
    <w:tr w:rsidR="004D1A9B" w:rsidRPr="004D1A9B" w14:paraId="5C31E416" w14:textId="77777777" w:rsidTr="00D80232">
      <w:trPr>
        <w:cantSplit/>
        <w:trHeight w:val="820"/>
      </w:trPr>
      <w:tc>
        <w:tcPr>
          <w:tcW w:w="9133" w:type="dxa"/>
          <w:gridSpan w:val="7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72A5A520" w14:textId="77777777" w:rsidR="004D1A9B" w:rsidRPr="004D1A9B" w:rsidRDefault="004D1A9B" w:rsidP="004D1A9B">
          <w:pPr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</w:rPr>
            <w:t>Anmerkungen / Begründungen</w:t>
          </w:r>
        </w:p>
        <w:p w14:paraId="57BCAA2B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</w:p>
        <w:p w14:paraId="7BD92309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</w:p>
        <w:p w14:paraId="5422144B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</w:p>
        <w:p w14:paraId="3A715D2F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</w:p>
      </w:tc>
      <w:tc>
        <w:tcPr>
          <w:tcW w:w="1793" w:type="dxa"/>
          <w:gridSpan w:val="2"/>
          <w:tcBorders>
            <w:top w:val="single" w:sz="6" w:space="0" w:color="auto"/>
            <w:left w:val="single" w:sz="12" w:space="0" w:color="auto"/>
            <w:bottom w:val="single" w:sz="12" w:space="0" w:color="auto"/>
            <w:right w:val="nil"/>
          </w:tcBorders>
        </w:tcPr>
        <w:p w14:paraId="2A10A90B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  <w:r w:rsidRPr="004D1A9B">
            <w:rPr>
              <w:rFonts w:ascii="Arial" w:hAnsi="Arial" w:cs="Arial"/>
              <w:sz w:val="18"/>
            </w:rPr>
            <w:t>Vorsitzende/r</w:t>
          </w:r>
        </w:p>
      </w:tc>
    </w:tr>
    <w:tr w:rsidR="004D1A9B" w:rsidRPr="004D1A9B" w14:paraId="4B99DD38" w14:textId="77777777" w:rsidTr="004515B2">
      <w:trPr>
        <w:cantSplit/>
        <w:trHeight w:val="304"/>
      </w:trPr>
      <w:tc>
        <w:tcPr>
          <w:tcW w:w="10926" w:type="dxa"/>
          <w:gridSpan w:val="9"/>
          <w:tcBorders>
            <w:top w:val="single" w:sz="12" w:space="0" w:color="auto"/>
            <w:left w:val="nil"/>
            <w:bottom w:val="single" w:sz="12" w:space="0" w:color="auto"/>
            <w:right w:val="nil"/>
          </w:tcBorders>
        </w:tcPr>
        <w:p w14:paraId="0107F8B6" w14:textId="77777777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580"/>
            </w:tabs>
            <w:rPr>
              <w:rFonts w:ascii="Arial" w:hAnsi="Arial" w:cs="Arial"/>
              <w:sz w:val="12"/>
            </w:rPr>
          </w:pPr>
          <w:r w:rsidRPr="004D1A9B">
            <w:rPr>
              <w:rFonts w:ascii="Arial" w:hAnsi="Arial" w:cs="Arial"/>
              <w:sz w:val="12"/>
            </w:rPr>
            <w:t xml:space="preserve">1) Zutreffendes ankreuzen!    D – Deutsch, E – Englisch, SF – Schwerpunktfach, WF – Wahlfach, KP – </w:t>
          </w:r>
          <w:proofErr w:type="spellStart"/>
          <w:r w:rsidRPr="004D1A9B">
            <w:rPr>
              <w:rFonts w:ascii="Arial" w:hAnsi="Arial" w:cs="Arial"/>
              <w:sz w:val="12"/>
            </w:rPr>
            <w:t>mündl</w:t>
          </w:r>
          <w:proofErr w:type="spellEnd"/>
          <w:r w:rsidRPr="004D1A9B">
            <w:rPr>
              <w:rFonts w:ascii="Arial" w:hAnsi="Arial" w:cs="Arial"/>
              <w:sz w:val="12"/>
            </w:rPr>
            <w:t>. Kompensationsprüfung, LFS – Fachprüfung in lebender Fremdsprache abgelegt</w:t>
          </w:r>
        </w:p>
        <w:p w14:paraId="29DD13FE" w14:textId="77777777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627"/>
            </w:tabs>
            <w:rPr>
              <w:rFonts w:ascii="Arial" w:hAnsi="Arial" w:cs="Arial"/>
              <w:sz w:val="12"/>
            </w:rPr>
          </w:pPr>
          <w:r w:rsidRPr="004D1A9B">
            <w:rPr>
              <w:rFonts w:ascii="Arial" w:hAnsi="Arial" w:cs="Arial"/>
              <w:sz w:val="12"/>
            </w:rPr>
            <w:t xml:space="preserve">2) Angabe des Termins bezogen auf die Kandidatin/den Kandidaten: 1(H) ... Haupttermin / 2 (W), 3 (W), 4 (W) ... Wiederholungstermine </w:t>
          </w:r>
          <w:r w:rsidRPr="004D1A9B">
            <w:rPr>
              <w:rFonts w:ascii="Arial" w:hAnsi="Arial" w:cs="Arial"/>
              <w:sz w:val="12"/>
            </w:rPr>
            <w:sym w:font="Wingdings" w:char="F0E0"/>
          </w:r>
          <w:r w:rsidRPr="004D1A9B">
            <w:rPr>
              <w:rFonts w:ascii="Arial" w:hAnsi="Arial" w:cs="Arial"/>
              <w:sz w:val="12"/>
            </w:rPr>
            <w:t xml:space="preserve"> Zutreffendes ankreuzen!</w:t>
          </w:r>
        </w:p>
        <w:p w14:paraId="2154C1C1" w14:textId="77777777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040"/>
            </w:tabs>
            <w:rPr>
              <w:rFonts w:ascii="Arial" w:hAnsi="Arial" w:cs="Arial"/>
              <w:sz w:val="12"/>
            </w:rPr>
          </w:pPr>
          <w:r w:rsidRPr="004D1A9B">
            <w:rPr>
              <w:rFonts w:ascii="Arial" w:hAnsi="Arial" w:cs="Arial"/>
              <w:sz w:val="12"/>
            </w:rPr>
            <w:t>Für eine Beurteilung mit „Nicht genügend“ ist die Begründung auch im Prüfungskatalog einzutragen!</w:t>
          </w:r>
        </w:p>
      </w:tc>
    </w:tr>
    <w:tr w:rsidR="004D1A9B" w:rsidRPr="004D1A9B" w14:paraId="4993334D" w14:textId="77777777" w:rsidTr="004515B2">
      <w:trPr>
        <w:cantSplit/>
        <w:trHeight w:hRule="exact" w:val="607"/>
      </w:trPr>
      <w:tc>
        <w:tcPr>
          <w:tcW w:w="9280" w:type="dxa"/>
          <w:gridSpan w:val="8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shd w:val="clear" w:color="auto" w:fill="auto"/>
          <w:vAlign w:val="center"/>
        </w:tcPr>
        <w:p w14:paraId="68C89634" w14:textId="77777777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580"/>
            </w:tabs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  <w:highlight w:val="lightGray"/>
            </w:rPr>
            <w:t>Dokumentenversion: HTL-RDP_2016-1</w:t>
          </w:r>
        </w:p>
        <w:p w14:paraId="72373DC7" w14:textId="63D18033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580"/>
            </w:tabs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begin"/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instrText xml:space="preserve"> FILENAME   \* MERGEFORMAT </w:instrText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separate"/>
          </w:r>
          <w:r w:rsidR="0021627D">
            <w:rPr>
              <w:rFonts w:ascii="Arial" w:hAnsi="Arial" w:cs="Arial"/>
              <w:noProof/>
              <w:sz w:val="16"/>
              <w:szCs w:val="16"/>
              <w:highlight w:val="lightGray"/>
            </w:rPr>
            <w:t>HTL_Aufg.müPrfg_WI-IT_SYP_8.Systembetreuung_03.docx</w:t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end"/>
          </w:r>
          <w:r w:rsidRPr="004D1A9B">
            <w:rPr>
              <w:rFonts w:ascii="Arial" w:hAnsi="Arial" w:cs="Arial"/>
              <w:noProof/>
              <w:sz w:val="16"/>
              <w:szCs w:val="16"/>
            </w:rPr>
            <w:t xml:space="preserve">  </w:t>
          </w:r>
        </w:p>
      </w:tc>
      <w:tc>
        <w:tcPr>
          <w:tcW w:w="1646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14:paraId="4C49E2EB" w14:textId="77777777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580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  <w:lang w:val="de-DE"/>
            </w:rPr>
            <w:t xml:space="preserve">Seite 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instrText>PAGE  \* Arabic  \* MERGEFORMAT</w:instrTex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D1A9B">
            <w:rPr>
              <w:rFonts w:ascii="Arial" w:hAnsi="Arial" w:cs="Arial"/>
              <w:b/>
              <w:bCs/>
              <w:sz w:val="16"/>
              <w:szCs w:val="16"/>
              <w:lang w:val="de-DE"/>
            </w:rPr>
            <w:t>1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D1A9B">
            <w:rPr>
              <w:rFonts w:ascii="Arial" w:hAnsi="Arial" w:cs="Arial"/>
              <w:sz w:val="16"/>
              <w:szCs w:val="16"/>
              <w:lang w:val="de-DE"/>
            </w:rPr>
            <w:t xml:space="preserve"> von 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instrText>NUMPAGES  \* Arabic  \* MERGEFORMAT</w:instrTex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D1A9B">
            <w:rPr>
              <w:rFonts w:ascii="Arial" w:hAnsi="Arial" w:cs="Arial"/>
              <w:b/>
              <w:bCs/>
              <w:sz w:val="16"/>
              <w:szCs w:val="16"/>
              <w:lang w:val="de-DE"/>
            </w:rPr>
            <w:t>2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</w:tbl>
  <w:p w14:paraId="2F23FA53" w14:textId="77777777" w:rsidR="00F47C7F" w:rsidRPr="004D1A9B" w:rsidRDefault="00F47C7F" w:rsidP="004D1A9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D2BA06" w14:textId="77777777" w:rsidR="0020475A" w:rsidRDefault="0020475A" w:rsidP="006F71AF">
      <w:pPr>
        <w:spacing w:after="0" w:line="240" w:lineRule="auto"/>
      </w:pPr>
      <w:r>
        <w:separator/>
      </w:r>
    </w:p>
  </w:footnote>
  <w:footnote w:type="continuationSeparator" w:id="0">
    <w:p w14:paraId="73DF8C2B" w14:textId="77777777" w:rsidR="0020475A" w:rsidRDefault="0020475A" w:rsidP="006F71AF">
      <w:pPr>
        <w:spacing w:after="0" w:line="240" w:lineRule="auto"/>
      </w:pPr>
      <w:r>
        <w:continuationSeparator/>
      </w:r>
    </w:p>
  </w:footnote>
  <w:footnote w:type="continuationNotice" w:id="1">
    <w:p w14:paraId="4C00538A" w14:textId="77777777" w:rsidR="0020475A" w:rsidRDefault="0020475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lenraster"/>
      <w:tblW w:w="10936" w:type="dxa"/>
      <w:tblInd w:w="-931" w:type="dxa"/>
      <w:tblLayout w:type="fixed"/>
      <w:tblLook w:val="04A0" w:firstRow="1" w:lastRow="0" w:firstColumn="1" w:lastColumn="0" w:noHBand="0" w:noVBand="1"/>
    </w:tblPr>
    <w:tblGrid>
      <w:gridCol w:w="647"/>
      <w:gridCol w:w="568"/>
      <w:gridCol w:w="567"/>
      <w:gridCol w:w="420"/>
      <w:gridCol w:w="181"/>
      <w:gridCol w:w="540"/>
      <w:gridCol w:w="609"/>
      <w:gridCol w:w="3520"/>
      <w:gridCol w:w="2122"/>
      <w:gridCol w:w="825"/>
      <w:gridCol w:w="937"/>
    </w:tblGrid>
    <w:tr w:rsidR="00F47C7F" w:rsidRPr="00A15238" w14:paraId="372EB62B" w14:textId="77777777" w:rsidTr="004C7A02">
      <w:trPr>
        <w:trHeight w:hRule="exact" w:val="1405"/>
      </w:trPr>
      <w:tc>
        <w:tcPr>
          <w:tcW w:w="2202" w:type="dxa"/>
          <w:gridSpan w:val="4"/>
        </w:tcPr>
        <w:p w14:paraId="5A43EC1C" w14:textId="56AA33C4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noProof/>
            </w:rPr>
            <w:drawing>
              <wp:anchor distT="0" distB="0" distL="114300" distR="114300" simplePos="0" relativeHeight="251658241" behindDoc="1" locked="0" layoutInCell="1" allowOverlap="1" wp14:anchorId="45782BA3" wp14:editId="4A2FF1D3">
                <wp:simplePos x="0" y="0"/>
                <wp:positionH relativeFrom="column">
                  <wp:posOffset>51435</wp:posOffset>
                </wp:positionH>
                <wp:positionV relativeFrom="paragraph">
                  <wp:posOffset>355600</wp:posOffset>
                </wp:positionV>
                <wp:extent cx="1134622" cy="228600"/>
                <wp:effectExtent l="0" t="0" r="8890" b="0"/>
                <wp:wrapNone/>
                <wp:docPr id="5" name="Grafi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4622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972" w:type="dxa"/>
          <w:gridSpan w:val="5"/>
        </w:tcPr>
        <w:p w14:paraId="5706353B" w14:textId="77777777" w:rsidR="00F406A5" w:rsidRPr="00F406A5" w:rsidRDefault="00F406A5" w:rsidP="00C86923">
          <w:pPr>
            <w:pStyle w:val="berschrift2"/>
            <w:ind w:rightChars="120" w:right="264"/>
            <w:jc w:val="center"/>
            <w:outlineLvl w:val="1"/>
            <w:rPr>
              <w:rFonts w:cs="Arial"/>
              <w:sz w:val="4"/>
              <w:szCs w:val="4"/>
            </w:rPr>
          </w:pPr>
        </w:p>
        <w:p w14:paraId="110CC776" w14:textId="4EC0D708" w:rsidR="00F47C7F" w:rsidRPr="00A15238" w:rsidRDefault="00F47C7F" w:rsidP="00C86923">
          <w:pPr>
            <w:pStyle w:val="berschrift2"/>
            <w:ind w:rightChars="120" w:right="264"/>
            <w:jc w:val="center"/>
            <w:outlineLvl w:val="1"/>
            <w:rPr>
              <w:rFonts w:cs="Arial"/>
              <w:sz w:val="27"/>
              <w:szCs w:val="27"/>
            </w:rPr>
          </w:pPr>
          <w:r w:rsidRPr="00A15238">
            <w:rPr>
              <w:rFonts w:cs="Arial"/>
              <w:sz w:val="27"/>
              <w:szCs w:val="27"/>
            </w:rPr>
            <w:t>HTL Leoben</w:t>
          </w:r>
          <w:r w:rsidRPr="00A15238">
            <w:rPr>
              <w:rFonts w:cs="Arial"/>
              <w:sz w:val="27"/>
              <w:szCs w:val="27"/>
            </w:rPr>
            <w:br/>
          </w:r>
          <w:r w:rsidRPr="00A15238">
            <w:rPr>
              <w:rFonts w:cs="Arial"/>
              <w:sz w:val="24"/>
              <w:szCs w:val="24"/>
            </w:rPr>
            <w:t>Wirtschaftsingenieure –</w:t>
          </w:r>
          <w:r w:rsidR="00DF72D3">
            <w:rPr>
              <w:rFonts w:cs="Arial"/>
              <w:sz w:val="24"/>
              <w:szCs w:val="24"/>
            </w:rPr>
            <w:br/>
          </w:r>
          <w:r w:rsidRPr="00A15238">
            <w:rPr>
              <w:rFonts w:cs="Arial"/>
              <w:sz w:val="24"/>
              <w:szCs w:val="24"/>
            </w:rPr>
            <w:t xml:space="preserve">Informationstechnologie und smart </w:t>
          </w:r>
          <w:proofErr w:type="spellStart"/>
          <w:r w:rsidRPr="00A15238">
            <w:rPr>
              <w:rFonts w:cs="Arial"/>
              <w:sz w:val="24"/>
              <w:szCs w:val="24"/>
            </w:rPr>
            <w:t>production</w:t>
          </w:r>
          <w:proofErr w:type="spellEnd"/>
        </w:p>
        <w:p w14:paraId="324CC3D3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  <w:b/>
              <w:bCs/>
            </w:rPr>
          </w:pPr>
          <w:r w:rsidRPr="00A15238">
            <w:rPr>
              <w:rFonts w:ascii="Arial" w:hAnsi="Arial" w:cs="Arial"/>
              <w:b/>
              <w:bCs/>
            </w:rPr>
            <w:t>Reife- und Diplomprüfung</w:t>
          </w:r>
        </w:p>
      </w:tc>
      <w:tc>
        <w:tcPr>
          <w:tcW w:w="1762" w:type="dxa"/>
          <w:gridSpan w:val="2"/>
        </w:tcPr>
        <w:p w14:paraId="460133D8" w14:textId="20DC0E5C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sz w:val="18"/>
              <w:szCs w:val="18"/>
            </w:rPr>
            <w:t>Prüfung Nr.</w:t>
          </w:r>
          <w:r w:rsidRPr="00A15238">
            <w:rPr>
              <w:rFonts w:ascii="Arial" w:hAnsi="Arial" w:cs="Arial"/>
              <w:noProof/>
            </w:rPr>
            <w:t xml:space="preserve"> </w:t>
          </w:r>
        </w:p>
      </w:tc>
    </w:tr>
    <w:tr w:rsidR="00F47C7F" w:rsidRPr="00F47C7F" w14:paraId="156E3441" w14:textId="77777777" w:rsidTr="00A74016">
      <w:trPr>
        <w:trHeight w:val="318"/>
      </w:trPr>
      <w:tc>
        <w:tcPr>
          <w:tcW w:w="3532" w:type="dxa"/>
          <w:gridSpan w:val="7"/>
          <w:shd w:val="clear" w:color="auto" w:fill="D9D9D9" w:themeFill="background1" w:themeFillShade="D9"/>
          <w:vAlign w:val="center"/>
        </w:tcPr>
        <w:p w14:paraId="160F5B27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Prüfungsgebiet</w:t>
          </w:r>
        </w:p>
      </w:tc>
      <w:tc>
        <w:tcPr>
          <w:tcW w:w="3520" w:type="dxa"/>
          <w:shd w:val="clear" w:color="auto" w:fill="D9D9D9" w:themeFill="background1" w:themeFillShade="D9"/>
          <w:vAlign w:val="center"/>
        </w:tcPr>
        <w:p w14:paraId="66289E3D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Prüfer/in</w:t>
          </w:r>
        </w:p>
      </w:tc>
      <w:tc>
        <w:tcPr>
          <w:tcW w:w="2947" w:type="dxa"/>
          <w:gridSpan w:val="2"/>
          <w:shd w:val="clear" w:color="auto" w:fill="D9D9D9" w:themeFill="background1" w:themeFillShade="D9"/>
          <w:vAlign w:val="center"/>
        </w:tcPr>
        <w:p w14:paraId="3F4B7768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Kandidat/Kandidatin</w:t>
          </w:r>
        </w:p>
      </w:tc>
      <w:tc>
        <w:tcPr>
          <w:tcW w:w="937" w:type="dxa"/>
          <w:vMerge w:val="restart"/>
        </w:tcPr>
        <w:p w14:paraId="4D30A42D" w14:textId="77777777" w:rsidR="00F47C7F" w:rsidRPr="00A15238" w:rsidRDefault="00F47C7F" w:rsidP="00C86923">
          <w:pPr>
            <w:jc w:val="center"/>
            <w:rPr>
              <w:rFonts w:ascii="Arial" w:hAnsi="Arial" w:cs="Arial"/>
              <w:sz w:val="18"/>
              <w:szCs w:val="18"/>
              <w:lang w:val="pt-PT"/>
            </w:rPr>
          </w:pPr>
          <w:r w:rsidRPr="00A15238">
            <w:rPr>
              <w:rFonts w:ascii="Arial" w:hAnsi="Arial" w:cs="Arial"/>
              <w:sz w:val="18"/>
              <w:szCs w:val="18"/>
              <w:lang w:val="pt-PT"/>
            </w:rPr>
            <w:t>Termin</w:t>
          </w:r>
          <w:r w:rsidRPr="00A15238">
            <w:rPr>
              <w:rFonts w:ascii="Arial" w:hAnsi="Arial" w:cs="Arial"/>
              <w:sz w:val="18"/>
              <w:szCs w:val="18"/>
              <w:vertAlign w:val="superscript"/>
              <w:lang w:val="pt-PT"/>
            </w:rPr>
            <w:t>2)</w:t>
          </w:r>
        </w:p>
        <w:p w14:paraId="5E17328E" w14:textId="77777777" w:rsidR="00F47C7F" w:rsidRPr="00A15238" w:rsidRDefault="00F47C7F" w:rsidP="00C86923">
          <w:pPr>
            <w:jc w:val="center"/>
            <w:rPr>
              <w:rFonts w:ascii="Arial" w:hAnsi="Arial" w:cs="Arial"/>
              <w:b/>
              <w:sz w:val="20"/>
              <w:lang w:val="pt-PT"/>
            </w:rPr>
          </w:pPr>
          <w:r w:rsidRPr="00A15238">
            <w:rPr>
              <w:rFonts w:ascii="Arial" w:hAnsi="Arial" w:cs="Arial"/>
              <w:b/>
              <w:sz w:val="20"/>
              <w:lang w:val="pt-PT"/>
            </w:rPr>
            <w:t>1 (H)</w:t>
          </w:r>
        </w:p>
        <w:p w14:paraId="3AFB541E" w14:textId="77777777" w:rsidR="00F47C7F" w:rsidRPr="00A15238" w:rsidRDefault="00F47C7F" w:rsidP="00C86923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2 (W)</w:t>
          </w:r>
        </w:p>
        <w:p w14:paraId="56D6D744" w14:textId="77777777" w:rsidR="00F47C7F" w:rsidRDefault="00F47C7F" w:rsidP="00C86923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3 (W)</w:t>
          </w:r>
        </w:p>
        <w:p w14:paraId="0B0D39C7" w14:textId="77777777" w:rsidR="00F47C7F" w:rsidRPr="00F47C7F" w:rsidRDefault="00F47C7F" w:rsidP="00C86923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4 (W)</w:t>
          </w:r>
        </w:p>
      </w:tc>
    </w:tr>
    <w:tr w:rsidR="00F47C7F" w:rsidRPr="00F0244E" w14:paraId="03B64C87" w14:textId="77777777" w:rsidTr="00A74016">
      <w:trPr>
        <w:trHeight w:val="527"/>
      </w:trPr>
      <w:tc>
        <w:tcPr>
          <w:tcW w:w="3532" w:type="dxa"/>
          <w:gridSpan w:val="7"/>
          <w:vMerge w:val="restart"/>
          <w:vAlign w:val="center"/>
        </w:tcPr>
        <w:p w14:paraId="3FD7547D" w14:textId="258C5F5C" w:rsidR="00F47C7F" w:rsidRPr="00A15238" w:rsidRDefault="00537214" w:rsidP="00C86923">
          <w:pPr>
            <w:pStyle w:val="Kopfzeile"/>
            <w:jc w:val="center"/>
            <w:rPr>
              <w:rFonts w:ascii="Arial" w:hAnsi="Arial" w:cs="Arial"/>
            </w:rPr>
          </w:pPr>
          <w:r>
            <w:rPr>
              <w:szCs w:val="24"/>
              <w:lang w:val="pt-PT"/>
            </w:rPr>
            <w:t>Systemplanung und Projektentwicklung</w:t>
          </w:r>
          <w:r w:rsidRPr="001224E9">
            <w:rPr>
              <w:szCs w:val="24"/>
              <w:lang w:val="pt-PT"/>
            </w:rPr>
            <w:t xml:space="preserve"> </w:t>
          </w:r>
          <w:r>
            <w:rPr>
              <w:szCs w:val="24"/>
              <w:lang w:val="pt-PT"/>
            </w:rPr>
            <w:t>(SYP)</w:t>
          </w:r>
        </w:p>
      </w:tc>
      <w:tc>
        <w:tcPr>
          <w:tcW w:w="3520" w:type="dxa"/>
          <w:vAlign w:val="center"/>
        </w:tcPr>
        <w:p w14:paraId="42D12610" w14:textId="055611CA" w:rsidR="00F47C7F" w:rsidRPr="00D80232" w:rsidRDefault="00537214" w:rsidP="00C86923">
          <w:pPr>
            <w:pStyle w:val="Kopfzeile"/>
            <w:jc w:val="center"/>
            <w:rPr>
              <w:rFonts w:ascii="Arial" w:hAnsi="Arial" w:cs="Arial"/>
              <w:sz w:val="24"/>
              <w:szCs w:val="24"/>
              <w:lang w:val="en-US"/>
            </w:rPr>
          </w:pPr>
          <w:r>
            <w:rPr>
              <w:rFonts w:ascii="Arial" w:hAnsi="Arial" w:cs="Arial"/>
              <w:sz w:val="24"/>
              <w:szCs w:val="24"/>
              <w:lang w:val="pt-PT"/>
            </w:rPr>
            <w:t>DI Dr. Thomas Messner</w:t>
          </w:r>
          <w:r w:rsidR="00F47C7F" w:rsidRPr="00A15238">
            <w:rPr>
              <w:rFonts w:ascii="Arial" w:hAnsi="Arial" w:cs="Arial"/>
              <w:sz w:val="24"/>
              <w:szCs w:val="24"/>
              <w:lang w:val="pt-PT"/>
            </w:rPr>
            <w:t xml:space="preserve"> (</w:t>
          </w:r>
          <w:r>
            <w:rPr>
              <w:rFonts w:ascii="Arial" w:hAnsi="Arial" w:cs="Arial"/>
              <w:sz w:val="24"/>
              <w:szCs w:val="24"/>
              <w:lang w:val="pt-PT"/>
            </w:rPr>
            <w:t>Me</w:t>
          </w:r>
          <w:r w:rsidR="00F47C7F" w:rsidRPr="00A15238">
            <w:rPr>
              <w:rFonts w:ascii="Arial" w:hAnsi="Arial" w:cs="Arial"/>
              <w:sz w:val="24"/>
              <w:szCs w:val="24"/>
              <w:lang w:val="pt-PT"/>
            </w:rPr>
            <w:t>)</w:t>
          </w:r>
        </w:p>
      </w:tc>
      <w:tc>
        <w:tcPr>
          <w:tcW w:w="2947" w:type="dxa"/>
          <w:gridSpan w:val="2"/>
        </w:tcPr>
        <w:p w14:paraId="6CAE07CE" w14:textId="77777777" w:rsidR="00F47C7F" w:rsidRPr="00D80232" w:rsidRDefault="00F47C7F" w:rsidP="00C86923">
          <w:pPr>
            <w:pStyle w:val="Kopfzeile"/>
            <w:rPr>
              <w:rFonts w:ascii="Arial" w:hAnsi="Arial" w:cs="Arial"/>
              <w:lang w:val="en-US"/>
            </w:rPr>
          </w:pPr>
        </w:p>
      </w:tc>
      <w:tc>
        <w:tcPr>
          <w:tcW w:w="937" w:type="dxa"/>
          <w:vMerge/>
        </w:tcPr>
        <w:p w14:paraId="6B6E5B6D" w14:textId="77777777" w:rsidR="00F47C7F" w:rsidRPr="00D80232" w:rsidRDefault="00F47C7F" w:rsidP="00C86923">
          <w:pPr>
            <w:pStyle w:val="Kopfzeile"/>
            <w:rPr>
              <w:rFonts w:ascii="Arial" w:hAnsi="Arial" w:cs="Arial"/>
              <w:lang w:val="en-US"/>
            </w:rPr>
          </w:pPr>
        </w:p>
      </w:tc>
    </w:tr>
    <w:tr w:rsidR="00F47C7F" w:rsidRPr="00A15238" w14:paraId="34C7FC79" w14:textId="77777777" w:rsidTr="00A74016">
      <w:trPr>
        <w:trHeight w:val="535"/>
      </w:trPr>
      <w:tc>
        <w:tcPr>
          <w:tcW w:w="3532" w:type="dxa"/>
          <w:gridSpan w:val="7"/>
          <w:vMerge/>
        </w:tcPr>
        <w:p w14:paraId="03A28820" w14:textId="77777777" w:rsidR="00F47C7F" w:rsidRPr="00D80232" w:rsidRDefault="00F47C7F" w:rsidP="00C86923">
          <w:pPr>
            <w:pStyle w:val="Kopfzeile"/>
            <w:rPr>
              <w:rFonts w:ascii="Arial" w:hAnsi="Arial" w:cs="Arial"/>
              <w:lang w:val="en-US"/>
            </w:rPr>
          </w:pPr>
        </w:p>
      </w:tc>
      <w:tc>
        <w:tcPr>
          <w:tcW w:w="3520" w:type="dxa"/>
          <w:shd w:val="clear" w:color="auto" w:fill="D9D9D9" w:themeFill="background1" w:themeFillShade="D9"/>
          <w:vAlign w:val="center"/>
        </w:tcPr>
        <w:p w14:paraId="0D4CE621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  <w:sz w:val="18"/>
              <w:szCs w:val="18"/>
            </w:rPr>
          </w:pPr>
          <w:r w:rsidRPr="00A15238">
            <w:rPr>
              <w:rFonts w:ascii="Arial" w:hAnsi="Arial" w:cs="Arial"/>
              <w:sz w:val="18"/>
              <w:szCs w:val="18"/>
            </w:rPr>
            <w:t>Beisitzer/in bzw. 2. Prüfer/in</w:t>
          </w:r>
        </w:p>
      </w:tc>
      <w:tc>
        <w:tcPr>
          <w:tcW w:w="2947" w:type="dxa"/>
          <w:gridSpan w:val="2"/>
          <w:vAlign w:val="center"/>
        </w:tcPr>
        <w:p w14:paraId="5A2543CC" w14:textId="77777777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</w:rPr>
            <w:t xml:space="preserve">Jahrgang </w:t>
          </w:r>
          <w:r w:rsidRPr="00A15238">
            <w:rPr>
              <w:rFonts w:ascii="Arial" w:hAnsi="Arial" w:cs="Arial"/>
              <w:bCs/>
              <w:lang w:val="en-GB"/>
            </w:rPr>
            <w:t>5AHWIN 2021/22</w:t>
          </w:r>
        </w:p>
      </w:tc>
      <w:tc>
        <w:tcPr>
          <w:tcW w:w="937" w:type="dxa"/>
          <w:vMerge/>
        </w:tcPr>
        <w:p w14:paraId="62A6D1B5" w14:textId="77777777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</w:p>
      </w:tc>
    </w:tr>
    <w:tr w:rsidR="00F47C7F" w:rsidRPr="00A15238" w14:paraId="566459F8" w14:textId="77777777" w:rsidTr="00A74016">
      <w:trPr>
        <w:trHeight w:val="417"/>
      </w:trPr>
      <w:tc>
        <w:tcPr>
          <w:tcW w:w="647" w:type="dxa"/>
          <w:vAlign w:val="center"/>
        </w:tcPr>
        <w:p w14:paraId="772D8120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D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68" w:type="dxa"/>
          <w:vAlign w:val="center"/>
        </w:tcPr>
        <w:p w14:paraId="27BF9A4B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E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67" w:type="dxa"/>
          <w:vAlign w:val="center"/>
        </w:tcPr>
        <w:p w14:paraId="7C8EF7D9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SF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601" w:type="dxa"/>
          <w:gridSpan w:val="2"/>
          <w:vAlign w:val="center"/>
        </w:tcPr>
        <w:p w14:paraId="13C74069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WF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40" w:type="dxa"/>
          <w:vAlign w:val="center"/>
        </w:tcPr>
        <w:p w14:paraId="5DFECA4B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KP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609" w:type="dxa"/>
          <w:vAlign w:val="center"/>
        </w:tcPr>
        <w:p w14:paraId="12A38A66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LFS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3520" w:type="dxa"/>
          <w:vAlign w:val="center"/>
        </w:tcPr>
        <w:p w14:paraId="270114CB" w14:textId="0AC66158" w:rsidR="00F47C7F" w:rsidRPr="00A15238" w:rsidRDefault="00ED1BC2" w:rsidP="00C86923">
          <w:pPr>
            <w:pStyle w:val="Kopfzeile"/>
            <w:jc w:val="center"/>
            <w:rPr>
              <w:rFonts w:ascii="Arial" w:hAnsi="Arial" w:cs="Arial"/>
            </w:rPr>
          </w:pPr>
          <w:r w:rsidRPr="00ED1BC2">
            <w:rPr>
              <w:rFonts w:ascii="Arial" w:hAnsi="Arial" w:cs="Arial"/>
            </w:rPr>
            <w:t xml:space="preserve">DI (FH) Günther Hutter, </w:t>
          </w:r>
          <w:proofErr w:type="spellStart"/>
          <w:r w:rsidRPr="00ED1BC2">
            <w:rPr>
              <w:rFonts w:ascii="Arial" w:hAnsi="Arial" w:cs="Arial"/>
            </w:rPr>
            <w:t>MSc</w:t>
          </w:r>
          <w:proofErr w:type="spellEnd"/>
          <w:r w:rsidRPr="00ED1BC2">
            <w:rPr>
              <w:rFonts w:ascii="Arial" w:hAnsi="Arial" w:cs="Arial"/>
            </w:rPr>
            <w:t>.</w:t>
          </w:r>
        </w:p>
      </w:tc>
      <w:tc>
        <w:tcPr>
          <w:tcW w:w="2947" w:type="dxa"/>
          <w:gridSpan w:val="2"/>
        </w:tcPr>
        <w:p w14:paraId="069513CC" w14:textId="77777777" w:rsidR="00845990" w:rsidRPr="00845990" w:rsidRDefault="00845990" w:rsidP="00C86923">
          <w:pPr>
            <w:pStyle w:val="Kopfzeile"/>
            <w:rPr>
              <w:rFonts w:ascii="Arial" w:hAnsi="Arial" w:cs="Arial"/>
              <w:sz w:val="6"/>
              <w:szCs w:val="6"/>
            </w:rPr>
          </w:pPr>
        </w:p>
        <w:p w14:paraId="6F8769E3" w14:textId="00D8572D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</w:rPr>
            <w:t>Datum 7.6., 8.6., 9.6.2022</w:t>
          </w:r>
        </w:p>
      </w:tc>
      <w:tc>
        <w:tcPr>
          <w:tcW w:w="937" w:type="dxa"/>
          <w:vMerge/>
        </w:tcPr>
        <w:p w14:paraId="38F627DF" w14:textId="77777777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</w:p>
      </w:tc>
    </w:tr>
  </w:tbl>
  <w:p w14:paraId="27D062BF" w14:textId="3FD12CA3" w:rsidR="006F71AF" w:rsidRPr="00DE4DFB" w:rsidRDefault="006F71AF" w:rsidP="00DE4DFB">
    <w:pPr>
      <w:pStyle w:val="Kopfzeile"/>
      <w:rPr>
        <w:rFonts w:ascii="Arial" w:hAnsi="Arial" w:cs="Arial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lenraster"/>
      <w:tblW w:w="10919" w:type="dxa"/>
      <w:tblInd w:w="-925" w:type="dxa"/>
      <w:tblBorders>
        <w:left w:val="none" w:sz="0" w:space="0" w:color="auto"/>
        <w:right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26"/>
      <w:gridCol w:w="665"/>
      <w:gridCol w:w="541"/>
      <w:gridCol w:w="354"/>
      <w:gridCol w:w="200"/>
      <w:gridCol w:w="541"/>
      <w:gridCol w:w="599"/>
      <w:gridCol w:w="3514"/>
      <w:gridCol w:w="2119"/>
      <w:gridCol w:w="823"/>
      <w:gridCol w:w="937"/>
    </w:tblGrid>
    <w:tr w:rsidR="00F47C7F" w:rsidRPr="00A15238" w14:paraId="5DEA6EE5" w14:textId="77777777" w:rsidTr="005355CA">
      <w:trPr>
        <w:trHeight w:val="1384"/>
      </w:trPr>
      <w:tc>
        <w:tcPr>
          <w:tcW w:w="2186" w:type="dxa"/>
          <w:gridSpan w:val="4"/>
        </w:tcPr>
        <w:p w14:paraId="1DF9A69E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noProof/>
            </w:rPr>
            <w:drawing>
              <wp:anchor distT="0" distB="0" distL="114300" distR="114300" simplePos="0" relativeHeight="251658240" behindDoc="1" locked="0" layoutInCell="1" allowOverlap="1" wp14:anchorId="561D3133" wp14:editId="7A143B2F">
                <wp:simplePos x="0" y="0"/>
                <wp:positionH relativeFrom="column">
                  <wp:posOffset>134241</wp:posOffset>
                </wp:positionH>
                <wp:positionV relativeFrom="paragraph">
                  <wp:posOffset>316230</wp:posOffset>
                </wp:positionV>
                <wp:extent cx="998219" cy="228600"/>
                <wp:effectExtent l="0" t="0" r="0" b="0"/>
                <wp:wrapNone/>
                <wp:docPr id="6" name="Grafi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8219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6973" w:type="dxa"/>
          <w:gridSpan w:val="5"/>
          <w:vAlign w:val="center"/>
        </w:tcPr>
        <w:p w14:paraId="0D79B22D" w14:textId="77777777" w:rsidR="00A15238" w:rsidRPr="00A15238" w:rsidRDefault="00A15238" w:rsidP="00381EEC">
          <w:pPr>
            <w:pStyle w:val="berschrift2"/>
            <w:ind w:rightChars="120" w:right="264"/>
            <w:jc w:val="center"/>
            <w:outlineLvl w:val="1"/>
            <w:rPr>
              <w:rFonts w:cs="Arial"/>
              <w:sz w:val="27"/>
              <w:szCs w:val="27"/>
            </w:rPr>
          </w:pPr>
          <w:r w:rsidRPr="00A15238">
            <w:rPr>
              <w:rFonts w:cs="Arial"/>
              <w:sz w:val="27"/>
              <w:szCs w:val="27"/>
            </w:rPr>
            <w:t>HTL Leoben</w:t>
          </w:r>
          <w:r w:rsidRPr="00A15238">
            <w:rPr>
              <w:rFonts w:cs="Arial"/>
              <w:sz w:val="27"/>
              <w:szCs w:val="27"/>
            </w:rPr>
            <w:br/>
          </w:r>
          <w:r w:rsidRPr="00A15238">
            <w:rPr>
              <w:rFonts w:cs="Arial"/>
              <w:sz w:val="24"/>
              <w:szCs w:val="24"/>
            </w:rPr>
            <w:t xml:space="preserve">Wirtschaftsingenieure – Informationstechnologie und smart </w:t>
          </w:r>
          <w:proofErr w:type="spellStart"/>
          <w:r w:rsidRPr="00A15238">
            <w:rPr>
              <w:rFonts w:cs="Arial"/>
              <w:sz w:val="24"/>
              <w:szCs w:val="24"/>
            </w:rPr>
            <w:t>production</w:t>
          </w:r>
          <w:proofErr w:type="spellEnd"/>
        </w:p>
        <w:p w14:paraId="10B5135C" w14:textId="77777777" w:rsidR="00A15238" w:rsidRPr="00A15238" w:rsidRDefault="00A15238" w:rsidP="00381EEC">
          <w:pPr>
            <w:pStyle w:val="Kopfzeile"/>
            <w:jc w:val="center"/>
            <w:rPr>
              <w:rFonts w:ascii="Arial" w:hAnsi="Arial" w:cs="Arial"/>
              <w:b/>
              <w:bCs/>
            </w:rPr>
          </w:pPr>
          <w:r w:rsidRPr="00A15238">
            <w:rPr>
              <w:rFonts w:ascii="Arial" w:hAnsi="Arial" w:cs="Arial"/>
              <w:b/>
              <w:bCs/>
            </w:rPr>
            <w:t>Reife- und Diplomprüfung</w:t>
          </w:r>
        </w:p>
      </w:tc>
      <w:tc>
        <w:tcPr>
          <w:tcW w:w="1760" w:type="dxa"/>
          <w:gridSpan w:val="2"/>
        </w:tcPr>
        <w:p w14:paraId="0DB46DF1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sz w:val="18"/>
              <w:szCs w:val="18"/>
            </w:rPr>
            <w:t>Prüfung Nr.</w:t>
          </w:r>
          <w:r w:rsidRPr="00A15238">
            <w:rPr>
              <w:rFonts w:ascii="Arial" w:hAnsi="Arial" w:cs="Arial"/>
              <w:noProof/>
            </w:rPr>
            <w:t xml:space="preserve"> </w:t>
          </w:r>
        </w:p>
      </w:tc>
    </w:tr>
    <w:tr w:rsidR="00A15238" w:rsidRPr="00A15238" w14:paraId="75E42CFE" w14:textId="77777777" w:rsidTr="005355CA">
      <w:trPr>
        <w:trHeight w:val="328"/>
      </w:trPr>
      <w:tc>
        <w:tcPr>
          <w:tcW w:w="3526" w:type="dxa"/>
          <w:gridSpan w:val="7"/>
          <w:shd w:val="clear" w:color="auto" w:fill="D9D9D9" w:themeFill="background1" w:themeFillShade="D9"/>
          <w:vAlign w:val="center"/>
        </w:tcPr>
        <w:p w14:paraId="05AD37D0" w14:textId="77777777" w:rsidR="00A15238" w:rsidRPr="00A15238" w:rsidRDefault="00A15238" w:rsidP="00A15238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Prüfungsgebiet</w:t>
          </w:r>
        </w:p>
      </w:tc>
      <w:tc>
        <w:tcPr>
          <w:tcW w:w="3514" w:type="dxa"/>
          <w:shd w:val="clear" w:color="auto" w:fill="D9D9D9" w:themeFill="background1" w:themeFillShade="D9"/>
          <w:vAlign w:val="center"/>
        </w:tcPr>
        <w:p w14:paraId="6142DA43" w14:textId="77777777" w:rsidR="00A15238" w:rsidRPr="00A15238" w:rsidRDefault="00A15238" w:rsidP="00A15238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Prüfer/in</w:t>
          </w:r>
        </w:p>
      </w:tc>
      <w:tc>
        <w:tcPr>
          <w:tcW w:w="2942" w:type="dxa"/>
          <w:gridSpan w:val="2"/>
          <w:shd w:val="clear" w:color="auto" w:fill="D9D9D9" w:themeFill="background1" w:themeFillShade="D9"/>
          <w:vAlign w:val="center"/>
        </w:tcPr>
        <w:p w14:paraId="5CBC22EA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Kandidat/Kandidatin</w:t>
          </w:r>
        </w:p>
      </w:tc>
      <w:tc>
        <w:tcPr>
          <w:tcW w:w="937" w:type="dxa"/>
          <w:vMerge w:val="restart"/>
        </w:tcPr>
        <w:p w14:paraId="38945E66" w14:textId="77777777" w:rsidR="00A15238" w:rsidRPr="00A15238" w:rsidRDefault="00A15238" w:rsidP="00A15238">
          <w:pPr>
            <w:jc w:val="center"/>
            <w:rPr>
              <w:rFonts w:ascii="Arial" w:hAnsi="Arial" w:cs="Arial"/>
              <w:sz w:val="18"/>
              <w:szCs w:val="18"/>
              <w:lang w:val="pt-PT"/>
            </w:rPr>
          </w:pPr>
          <w:r w:rsidRPr="00A15238">
            <w:rPr>
              <w:rFonts w:ascii="Arial" w:hAnsi="Arial" w:cs="Arial"/>
              <w:sz w:val="18"/>
              <w:szCs w:val="18"/>
              <w:lang w:val="pt-PT"/>
            </w:rPr>
            <w:t>Termin</w:t>
          </w:r>
          <w:r w:rsidRPr="00A15238">
            <w:rPr>
              <w:rFonts w:ascii="Arial" w:hAnsi="Arial" w:cs="Arial"/>
              <w:sz w:val="18"/>
              <w:szCs w:val="18"/>
              <w:vertAlign w:val="superscript"/>
              <w:lang w:val="pt-PT"/>
            </w:rPr>
            <w:t>2)</w:t>
          </w:r>
        </w:p>
        <w:p w14:paraId="2EF63E68" w14:textId="77777777" w:rsidR="00A15238" w:rsidRPr="00A15238" w:rsidRDefault="00A15238" w:rsidP="00A15238">
          <w:pPr>
            <w:spacing w:before="120"/>
            <w:jc w:val="center"/>
            <w:rPr>
              <w:rFonts w:ascii="Arial" w:hAnsi="Arial" w:cs="Arial"/>
              <w:b/>
              <w:sz w:val="20"/>
              <w:lang w:val="pt-PT"/>
            </w:rPr>
          </w:pPr>
          <w:r w:rsidRPr="00A15238">
            <w:rPr>
              <w:rFonts w:ascii="Arial" w:hAnsi="Arial" w:cs="Arial"/>
              <w:b/>
              <w:sz w:val="20"/>
              <w:lang w:val="pt-PT"/>
            </w:rPr>
            <w:t>1 (H)</w:t>
          </w:r>
        </w:p>
        <w:p w14:paraId="37C4DCF8" w14:textId="77777777" w:rsidR="00A15238" w:rsidRPr="00A15238" w:rsidRDefault="00A15238" w:rsidP="00A15238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2 (W)</w:t>
          </w:r>
        </w:p>
        <w:p w14:paraId="165DF0FC" w14:textId="77777777" w:rsidR="00F47C7F" w:rsidRDefault="00A15238" w:rsidP="00F47C7F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3 (W)</w:t>
          </w:r>
        </w:p>
        <w:p w14:paraId="2CF2B3B0" w14:textId="77777777" w:rsidR="00A15238" w:rsidRPr="00F47C7F" w:rsidRDefault="00A15238" w:rsidP="00F47C7F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4 (W)</w:t>
          </w:r>
        </w:p>
      </w:tc>
    </w:tr>
    <w:tr w:rsidR="00A15238" w:rsidRPr="00F0244E" w14:paraId="0CA3B258" w14:textId="77777777" w:rsidTr="005355CA">
      <w:trPr>
        <w:trHeight w:val="519"/>
      </w:trPr>
      <w:tc>
        <w:tcPr>
          <w:tcW w:w="3526" w:type="dxa"/>
          <w:gridSpan w:val="7"/>
          <w:vMerge w:val="restart"/>
          <w:vAlign w:val="center"/>
        </w:tcPr>
        <w:p w14:paraId="4D9F061B" w14:textId="2FECEA4C" w:rsidR="00A15238" w:rsidRPr="00A15238" w:rsidRDefault="00771A86" w:rsidP="00A15238">
          <w:pPr>
            <w:pStyle w:val="Kopfzeile"/>
            <w:jc w:val="center"/>
            <w:rPr>
              <w:rFonts w:ascii="Arial" w:hAnsi="Arial" w:cs="Arial"/>
            </w:rPr>
          </w:pPr>
          <w:r>
            <w:rPr>
              <w:szCs w:val="24"/>
              <w:lang w:val="pt-PT"/>
            </w:rPr>
            <w:t>Systemplanung und Projektentwicklung</w:t>
          </w:r>
          <w:r w:rsidRPr="001224E9">
            <w:rPr>
              <w:szCs w:val="24"/>
              <w:lang w:val="pt-PT"/>
            </w:rPr>
            <w:t xml:space="preserve"> </w:t>
          </w:r>
          <w:r>
            <w:rPr>
              <w:szCs w:val="24"/>
              <w:lang w:val="pt-PT"/>
            </w:rPr>
            <w:t>(SYP)</w:t>
          </w:r>
        </w:p>
      </w:tc>
      <w:tc>
        <w:tcPr>
          <w:tcW w:w="3514" w:type="dxa"/>
          <w:vAlign w:val="center"/>
        </w:tcPr>
        <w:p w14:paraId="68BA2122" w14:textId="6F766BC0" w:rsidR="00A15238" w:rsidRPr="00F0244E" w:rsidRDefault="00F0244E" w:rsidP="00A15238">
          <w:pPr>
            <w:pStyle w:val="Kopfzeile"/>
            <w:jc w:val="center"/>
            <w:rPr>
              <w:rFonts w:ascii="Arial" w:hAnsi="Arial" w:cs="Arial"/>
              <w:sz w:val="24"/>
              <w:szCs w:val="24"/>
              <w:lang w:val="de-DE"/>
            </w:rPr>
          </w:pPr>
          <w:r>
            <w:rPr>
              <w:rFonts w:ascii="Arial" w:hAnsi="Arial" w:cs="Arial"/>
              <w:sz w:val="24"/>
              <w:szCs w:val="24"/>
              <w:lang w:val="pt-PT"/>
            </w:rPr>
            <w:t>Ing DI(FH) Günther Hutter, MSc.</w:t>
          </w:r>
        </w:p>
      </w:tc>
      <w:tc>
        <w:tcPr>
          <w:tcW w:w="2942" w:type="dxa"/>
          <w:gridSpan w:val="2"/>
        </w:tcPr>
        <w:p w14:paraId="479601B3" w14:textId="77777777" w:rsidR="00A15238" w:rsidRPr="00F0244E" w:rsidRDefault="00A15238" w:rsidP="00A15238">
          <w:pPr>
            <w:pStyle w:val="Kopfzeile"/>
            <w:rPr>
              <w:rFonts w:ascii="Arial" w:hAnsi="Arial" w:cs="Arial"/>
              <w:lang w:val="de-DE"/>
            </w:rPr>
          </w:pPr>
        </w:p>
      </w:tc>
      <w:tc>
        <w:tcPr>
          <w:tcW w:w="937" w:type="dxa"/>
          <w:vMerge/>
        </w:tcPr>
        <w:p w14:paraId="60CBFC87" w14:textId="77777777" w:rsidR="00A15238" w:rsidRPr="00F0244E" w:rsidRDefault="00A15238" w:rsidP="00A15238">
          <w:pPr>
            <w:pStyle w:val="Kopfzeile"/>
            <w:rPr>
              <w:rFonts w:ascii="Arial" w:hAnsi="Arial" w:cs="Arial"/>
              <w:lang w:val="de-DE"/>
            </w:rPr>
          </w:pPr>
        </w:p>
      </w:tc>
    </w:tr>
    <w:tr w:rsidR="00F47C7F" w:rsidRPr="00A15238" w14:paraId="38399737" w14:textId="77777777" w:rsidTr="005355CA">
      <w:trPr>
        <w:trHeight w:val="527"/>
      </w:trPr>
      <w:tc>
        <w:tcPr>
          <w:tcW w:w="3526" w:type="dxa"/>
          <w:gridSpan w:val="7"/>
          <w:vMerge/>
        </w:tcPr>
        <w:p w14:paraId="7EFD91A3" w14:textId="77777777" w:rsidR="00A15238" w:rsidRPr="00F0244E" w:rsidRDefault="00A15238" w:rsidP="00A15238">
          <w:pPr>
            <w:pStyle w:val="Kopfzeile"/>
            <w:rPr>
              <w:rFonts w:ascii="Arial" w:hAnsi="Arial" w:cs="Arial"/>
              <w:lang w:val="de-DE"/>
            </w:rPr>
          </w:pPr>
        </w:p>
      </w:tc>
      <w:tc>
        <w:tcPr>
          <w:tcW w:w="3514" w:type="dxa"/>
          <w:shd w:val="clear" w:color="auto" w:fill="D9D9D9" w:themeFill="background1" w:themeFillShade="D9"/>
          <w:vAlign w:val="center"/>
        </w:tcPr>
        <w:p w14:paraId="60C918D8" w14:textId="77777777" w:rsidR="00A15238" w:rsidRPr="00A15238" w:rsidRDefault="00A15238" w:rsidP="00A15238">
          <w:pPr>
            <w:pStyle w:val="Kopfzeile"/>
            <w:jc w:val="center"/>
            <w:rPr>
              <w:rFonts w:ascii="Arial" w:hAnsi="Arial" w:cs="Arial"/>
              <w:sz w:val="18"/>
              <w:szCs w:val="18"/>
            </w:rPr>
          </w:pPr>
          <w:r w:rsidRPr="00A15238">
            <w:rPr>
              <w:rFonts w:ascii="Arial" w:hAnsi="Arial" w:cs="Arial"/>
              <w:sz w:val="18"/>
              <w:szCs w:val="18"/>
            </w:rPr>
            <w:t>Beisitzer/in bzw. 2. Prüfer/in</w:t>
          </w:r>
        </w:p>
      </w:tc>
      <w:tc>
        <w:tcPr>
          <w:tcW w:w="2942" w:type="dxa"/>
          <w:gridSpan w:val="2"/>
          <w:vAlign w:val="center"/>
        </w:tcPr>
        <w:p w14:paraId="1DCAEF69" w14:textId="2442DCD2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</w:rPr>
            <w:t xml:space="preserve">Jahrgang </w:t>
          </w:r>
        </w:p>
      </w:tc>
      <w:tc>
        <w:tcPr>
          <w:tcW w:w="937" w:type="dxa"/>
          <w:vMerge/>
        </w:tcPr>
        <w:p w14:paraId="0D4F59ED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</w:p>
      </w:tc>
    </w:tr>
    <w:tr w:rsidR="00F47C7F" w:rsidRPr="00A15238" w14:paraId="2677F56E" w14:textId="77777777" w:rsidTr="005355CA">
      <w:trPr>
        <w:trHeight w:val="412"/>
      </w:trPr>
      <w:tc>
        <w:tcPr>
          <w:tcW w:w="626" w:type="dxa"/>
          <w:vAlign w:val="center"/>
        </w:tcPr>
        <w:p w14:paraId="146AE2B7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D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665" w:type="dxa"/>
          <w:vAlign w:val="center"/>
        </w:tcPr>
        <w:p w14:paraId="63882FC4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E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41" w:type="dxa"/>
          <w:vAlign w:val="center"/>
        </w:tcPr>
        <w:p w14:paraId="7A9D4F43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SF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54" w:type="dxa"/>
          <w:gridSpan w:val="2"/>
          <w:vAlign w:val="center"/>
        </w:tcPr>
        <w:p w14:paraId="7FF6AE1A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WF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41" w:type="dxa"/>
          <w:vAlign w:val="center"/>
        </w:tcPr>
        <w:p w14:paraId="358229E3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KP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99" w:type="dxa"/>
          <w:vAlign w:val="center"/>
        </w:tcPr>
        <w:p w14:paraId="5D8DA87A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LFS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3514" w:type="dxa"/>
          <w:vAlign w:val="center"/>
        </w:tcPr>
        <w:p w14:paraId="1E85474F" w14:textId="6CA576E4" w:rsidR="00A15238" w:rsidRPr="00A15238" w:rsidRDefault="00F0244E" w:rsidP="00A15238">
          <w:pPr>
            <w:pStyle w:val="Kopfzeile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Klaus Auracher </w:t>
          </w:r>
          <w:proofErr w:type="spellStart"/>
          <w:r>
            <w:rPr>
              <w:rFonts w:ascii="Arial" w:hAnsi="Arial" w:cs="Arial"/>
            </w:rPr>
            <w:t>BSc</w:t>
          </w:r>
          <w:proofErr w:type="spellEnd"/>
          <w:r>
            <w:rPr>
              <w:rFonts w:ascii="Arial" w:hAnsi="Arial" w:cs="Arial"/>
            </w:rPr>
            <w:t>, MA</w:t>
          </w:r>
        </w:p>
      </w:tc>
      <w:tc>
        <w:tcPr>
          <w:tcW w:w="2942" w:type="dxa"/>
          <w:gridSpan w:val="2"/>
        </w:tcPr>
        <w:p w14:paraId="2088FEBD" w14:textId="77777777" w:rsidR="00E07CA5" w:rsidRPr="00CF575F" w:rsidRDefault="00E07CA5" w:rsidP="00466375">
          <w:pPr>
            <w:pStyle w:val="Kopfzeile"/>
            <w:rPr>
              <w:rFonts w:ascii="Arial" w:hAnsi="Arial" w:cs="Arial"/>
              <w:sz w:val="6"/>
              <w:szCs w:val="6"/>
            </w:rPr>
          </w:pPr>
        </w:p>
        <w:p w14:paraId="7A0D6641" w14:textId="341E3A3C" w:rsidR="00A15238" w:rsidRPr="00A15238" w:rsidRDefault="00A15238" w:rsidP="00466375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</w:rPr>
            <w:t xml:space="preserve">Datum </w:t>
          </w:r>
        </w:p>
      </w:tc>
      <w:tc>
        <w:tcPr>
          <w:tcW w:w="937" w:type="dxa"/>
          <w:vMerge/>
        </w:tcPr>
        <w:p w14:paraId="6F18D388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</w:p>
      </w:tc>
    </w:tr>
  </w:tbl>
  <w:p w14:paraId="02D6FDDE" w14:textId="77777777" w:rsidR="00A15238" w:rsidRPr="00A15238" w:rsidRDefault="00A15238">
    <w:pPr>
      <w:pStyle w:val="Kopfzeile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56856"/>
    <w:multiLevelType w:val="hybridMultilevel"/>
    <w:tmpl w:val="85E8A7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C384A"/>
    <w:multiLevelType w:val="hybridMultilevel"/>
    <w:tmpl w:val="68BEC084"/>
    <w:lvl w:ilvl="0" w:tplc="0C07000F">
      <w:start w:val="1"/>
      <w:numFmt w:val="decimal"/>
      <w:lvlText w:val="%1."/>
      <w:lvlJc w:val="left"/>
      <w:pPr>
        <w:ind w:left="153" w:hanging="360"/>
      </w:pPr>
    </w:lvl>
    <w:lvl w:ilvl="1" w:tplc="0C070019" w:tentative="1">
      <w:start w:val="1"/>
      <w:numFmt w:val="lowerLetter"/>
      <w:lvlText w:val="%2."/>
      <w:lvlJc w:val="left"/>
      <w:pPr>
        <w:ind w:left="873" w:hanging="360"/>
      </w:pPr>
    </w:lvl>
    <w:lvl w:ilvl="2" w:tplc="0C07001B" w:tentative="1">
      <w:start w:val="1"/>
      <w:numFmt w:val="lowerRoman"/>
      <w:lvlText w:val="%3."/>
      <w:lvlJc w:val="right"/>
      <w:pPr>
        <w:ind w:left="1593" w:hanging="180"/>
      </w:pPr>
    </w:lvl>
    <w:lvl w:ilvl="3" w:tplc="0C07000F" w:tentative="1">
      <w:start w:val="1"/>
      <w:numFmt w:val="decimal"/>
      <w:lvlText w:val="%4."/>
      <w:lvlJc w:val="left"/>
      <w:pPr>
        <w:ind w:left="2313" w:hanging="360"/>
      </w:pPr>
    </w:lvl>
    <w:lvl w:ilvl="4" w:tplc="0C070019" w:tentative="1">
      <w:start w:val="1"/>
      <w:numFmt w:val="lowerLetter"/>
      <w:lvlText w:val="%5."/>
      <w:lvlJc w:val="left"/>
      <w:pPr>
        <w:ind w:left="3033" w:hanging="360"/>
      </w:pPr>
    </w:lvl>
    <w:lvl w:ilvl="5" w:tplc="0C07001B" w:tentative="1">
      <w:start w:val="1"/>
      <w:numFmt w:val="lowerRoman"/>
      <w:lvlText w:val="%6."/>
      <w:lvlJc w:val="right"/>
      <w:pPr>
        <w:ind w:left="3753" w:hanging="180"/>
      </w:pPr>
    </w:lvl>
    <w:lvl w:ilvl="6" w:tplc="0C07000F" w:tentative="1">
      <w:start w:val="1"/>
      <w:numFmt w:val="decimal"/>
      <w:lvlText w:val="%7."/>
      <w:lvlJc w:val="left"/>
      <w:pPr>
        <w:ind w:left="4473" w:hanging="360"/>
      </w:pPr>
    </w:lvl>
    <w:lvl w:ilvl="7" w:tplc="0C070019" w:tentative="1">
      <w:start w:val="1"/>
      <w:numFmt w:val="lowerLetter"/>
      <w:lvlText w:val="%8."/>
      <w:lvlJc w:val="left"/>
      <w:pPr>
        <w:ind w:left="5193" w:hanging="360"/>
      </w:pPr>
    </w:lvl>
    <w:lvl w:ilvl="8" w:tplc="0C07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" w15:restartNumberingAfterBreak="0">
    <w:nsid w:val="3A3F4AC3"/>
    <w:multiLevelType w:val="hybridMultilevel"/>
    <w:tmpl w:val="2080263E"/>
    <w:lvl w:ilvl="0" w:tplc="59C2F29A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F66D3B"/>
    <w:multiLevelType w:val="hybridMultilevel"/>
    <w:tmpl w:val="85E8A7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85675"/>
    <w:multiLevelType w:val="hybridMultilevel"/>
    <w:tmpl w:val="85E8A7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592610"/>
    <w:multiLevelType w:val="hybridMultilevel"/>
    <w:tmpl w:val="270C83C4"/>
    <w:lvl w:ilvl="0" w:tplc="58901A6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BD16B2"/>
    <w:multiLevelType w:val="hybridMultilevel"/>
    <w:tmpl w:val="43A2FBB2"/>
    <w:lvl w:ilvl="0" w:tplc="0407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DA6D62"/>
    <w:multiLevelType w:val="hybridMultilevel"/>
    <w:tmpl w:val="1F16D6C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6"/>
  </w:num>
  <w:num w:numId="5">
    <w:abstractNumId w:val="7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1EE"/>
    <w:rsid w:val="00007C46"/>
    <w:rsid w:val="0001084A"/>
    <w:rsid w:val="00030515"/>
    <w:rsid w:val="00033D22"/>
    <w:rsid w:val="00044665"/>
    <w:rsid w:val="00054D16"/>
    <w:rsid w:val="00077B44"/>
    <w:rsid w:val="000817DA"/>
    <w:rsid w:val="000B0B04"/>
    <w:rsid w:val="000B50B8"/>
    <w:rsid w:val="000B5CBE"/>
    <w:rsid w:val="000B6163"/>
    <w:rsid w:val="000D5793"/>
    <w:rsid w:val="000D7B29"/>
    <w:rsid w:val="000E6BAC"/>
    <w:rsid w:val="000F12E7"/>
    <w:rsid w:val="000F4249"/>
    <w:rsid w:val="00103058"/>
    <w:rsid w:val="0012789F"/>
    <w:rsid w:val="00131AF8"/>
    <w:rsid w:val="00143AFA"/>
    <w:rsid w:val="00146E31"/>
    <w:rsid w:val="00176A29"/>
    <w:rsid w:val="00191699"/>
    <w:rsid w:val="001C77BC"/>
    <w:rsid w:val="001D1A48"/>
    <w:rsid w:val="001D48E2"/>
    <w:rsid w:val="001F264C"/>
    <w:rsid w:val="0020475A"/>
    <w:rsid w:val="00207B86"/>
    <w:rsid w:val="0021627D"/>
    <w:rsid w:val="00220752"/>
    <w:rsid w:val="00231542"/>
    <w:rsid w:val="00246364"/>
    <w:rsid w:val="002730C9"/>
    <w:rsid w:val="00276756"/>
    <w:rsid w:val="00295488"/>
    <w:rsid w:val="002A3AC3"/>
    <w:rsid w:val="002A4CD5"/>
    <w:rsid w:val="002B6C35"/>
    <w:rsid w:val="002C5889"/>
    <w:rsid w:val="002E101B"/>
    <w:rsid w:val="002E6E0C"/>
    <w:rsid w:val="002E795A"/>
    <w:rsid w:val="00300C54"/>
    <w:rsid w:val="00317E93"/>
    <w:rsid w:val="00332B6C"/>
    <w:rsid w:val="00334DAD"/>
    <w:rsid w:val="0033757A"/>
    <w:rsid w:val="00372F01"/>
    <w:rsid w:val="00375256"/>
    <w:rsid w:val="00381EEC"/>
    <w:rsid w:val="003871EE"/>
    <w:rsid w:val="003C2C66"/>
    <w:rsid w:val="003E5E6D"/>
    <w:rsid w:val="003F63FB"/>
    <w:rsid w:val="00423B26"/>
    <w:rsid w:val="004515B2"/>
    <w:rsid w:val="004546FA"/>
    <w:rsid w:val="00466375"/>
    <w:rsid w:val="004919B5"/>
    <w:rsid w:val="004A048D"/>
    <w:rsid w:val="004B2CA1"/>
    <w:rsid w:val="004B5D7D"/>
    <w:rsid w:val="004C7A02"/>
    <w:rsid w:val="004D1A9B"/>
    <w:rsid w:val="004D3A25"/>
    <w:rsid w:val="00512429"/>
    <w:rsid w:val="00515D9C"/>
    <w:rsid w:val="005355CA"/>
    <w:rsid w:val="00537214"/>
    <w:rsid w:val="00545332"/>
    <w:rsid w:val="00565106"/>
    <w:rsid w:val="005A7B43"/>
    <w:rsid w:val="005B1E2B"/>
    <w:rsid w:val="005C0A90"/>
    <w:rsid w:val="005C2B71"/>
    <w:rsid w:val="005C4DB1"/>
    <w:rsid w:val="005E465F"/>
    <w:rsid w:val="00623259"/>
    <w:rsid w:val="0063192E"/>
    <w:rsid w:val="00640CD5"/>
    <w:rsid w:val="006471A3"/>
    <w:rsid w:val="00650C89"/>
    <w:rsid w:val="006540ED"/>
    <w:rsid w:val="006629F7"/>
    <w:rsid w:val="00671DDF"/>
    <w:rsid w:val="006807C0"/>
    <w:rsid w:val="006D272B"/>
    <w:rsid w:val="006F1101"/>
    <w:rsid w:val="006F6AB4"/>
    <w:rsid w:val="006F71AF"/>
    <w:rsid w:val="0072183F"/>
    <w:rsid w:val="00732A5E"/>
    <w:rsid w:val="00742081"/>
    <w:rsid w:val="00745CBB"/>
    <w:rsid w:val="00771A86"/>
    <w:rsid w:val="007751F7"/>
    <w:rsid w:val="00791AF5"/>
    <w:rsid w:val="007B54E8"/>
    <w:rsid w:val="007D3CB3"/>
    <w:rsid w:val="007F7E7F"/>
    <w:rsid w:val="00803ED9"/>
    <w:rsid w:val="00822C14"/>
    <w:rsid w:val="00845990"/>
    <w:rsid w:val="00851AB9"/>
    <w:rsid w:val="008824F3"/>
    <w:rsid w:val="008930E3"/>
    <w:rsid w:val="008A32B0"/>
    <w:rsid w:val="008C3D91"/>
    <w:rsid w:val="008E0D15"/>
    <w:rsid w:val="00900C57"/>
    <w:rsid w:val="009059B3"/>
    <w:rsid w:val="00906DCA"/>
    <w:rsid w:val="00950133"/>
    <w:rsid w:val="00957829"/>
    <w:rsid w:val="0098070D"/>
    <w:rsid w:val="00981549"/>
    <w:rsid w:val="00983AEA"/>
    <w:rsid w:val="009973EE"/>
    <w:rsid w:val="009A0523"/>
    <w:rsid w:val="009F4583"/>
    <w:rsid w:val="00A114BB"/>
    <w:rsid w:val="00A15238"/>
    <w:rsid w:val="00A72351"/>
    <w:rsid w:val="00A74016"/>
    <w:rsid w:val="00A76C05"/>
    <w:rsid w:val="00A87391"/>
    <w:rsid w:val="00A92B89"/>
    <w:rsid w:val="00A95A2F"/>
    <w:rsid w:val="00AA4CCF"/>
    <w:rsid w:val="00AC6EF9"/>
    <w:rsid w:val="00AD1FE3"/>
    <w:rsid w:val="00AF2163"/>
    <w:rsid w:val="00B26D03"/>
    <w:rsid w:val="00B277B5"/>
    <w:rsid w:val="00B3437C"/>
    <w:rsid w:val="00B41CB7"/>
    <w:rsid w:val="00B43448"/>
    <w:rsid w:val="00B52AD3"/>
    <w:rsid w:val="00B77384"/>
    <w:rsid w:val="00B804B3"/>
    <w:rsid w:val="00B817EE"/>
    <w:rsid w:val="00BA0598"/>
    <w:rsid w:val="00BB5B1A"/>
    <w:rsid w:val="00BC793E"/>
    <w:rsid w:val="00BD253A"/>
    <w:rsid w:val="00C0406D"/>
    <w:rsid w:val="00C0522A"/>
    <w:rsid w:val="00C44ED4"/>
    <w:rsid w:val="00C561EA"/>
    <w:rsid w:val="00C74BC0"/>
    <w:rsid w:val="00C82B48"/>
    <w:rsid w:val="00C83186"/>
    <w:rsid w:val="00C86923"/>
    <w:rsid w:val="00CD0028"/>
    <w:rsid w:val="00CF28B3"/>
    <w:rsid w:val="00CF575F"/>
    <w:rsid w:val="00D05427"/>
    <w:rsid w:val="00D24B44"/>
    <w:rsid w:val="00D4761A"/>
    <w:rsid w:val="00D5119E"/>
    <w:rsid w:val="00D55815"/>
    <w:rsid w:val="00D80232"/>
    <w:rsid w:val="00DA306C"/>
    <w:rsid w:val="00DA3C3B"/>
    <w:rsid w:val="00DB25E1"/>
    <w:rsid w:val="00DC2D6D"/>
    <w:rsid w:val="00DC55BE"/>
    <w:rsid w:val="00DE4DFB"/>
    <w:rsid w:val="00DF72D3"/>
    <w:rsid w:val="00E014A0"/>
    <w:rsid w:val="00E07CA5"/>
    <w:rsid w:val="00E54858"/>
    <w:rsid w:val="00E65ECA"/>
    <w:rsid w:val="00E7115A"/>
    <w:rsid w:val="00E8739A"/>
    <w:rsid w:val="00E93151"/>
    <w:rsid w:val="00E94D26"/>
    <w:rsid w:val="00E968C2"/>
    <w:rsid w:val="00EA7227"/>
    <w:rsid w:val="00EB2B57"/>
    <w:rsid w:val="00EC7914"/>
    <w:rsid w:val="00ED1BC2"/>
    <w:rsid w:val="00EE678C"/>
    <w:rsid w:val="00F0244E"/>
    <w:rsid w:val="00F056BC"/>
    <w:rsid w:val="00F314EF"/>
    <w:rsid w:val="00F31C2D"/>
    <w:rsid w:val="00F406A5"/>
    <w:rsid w:val="00F47C7F"/>
    <w:rsid w:val="00F67461"/>
    <w:rsid w:val="00FC2423"/>
    <w:rsid w:val="00FC4373"/>
    <w:rsid w:val="00FD45DA"/>
    <w:rsid w:val="00FE2906"/>
    <w:rsid w:val="00FF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2EC163"/>
  <w15:chartTrackingRefBased/>
  <w15:docId w15:val="{34B497AC-02DF-4282-9D1E-C830731A1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lang w:val="de-AT"/>
    </w:rPr>
  </w:style>
  <w:style w:type="paragraph" w:styleId="berschrift2">
    <w:name w:val="heading 2"/>
    <w:basedOn w:val="Standard"/>
    <w:next w:val="Standard"/>
    <w:link w:val="berschrift2Zchn"/>
    <w:qFormat/>
    <w:rsid w:val="00742081"/>
    <w:pPr>
      <w:keepNext/>
      <w:spacing w:after="60" w:line="240" w:lineRule="auto"/>
      <w:outlineLvl w:val="1"/>
    </w:pPr>
    <w:rPr>
      <w:rFonts w:ascii="Arial" w:eastAsia="Times New Roman" w:hAnsi="Arial" w:cs="Times New Roman"/>
      <w:b/>
      <w:bCs/>
      <w:sz w:val="32"/>
      <w:szCs w:val="20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A4C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7C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rsid w:val="006F71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F71AF"/>
    <w:rPr>
      <w:lang w:val="de-AT"/>
    </w:rPr>
  </w:style>
  <w:style w:type="paragraph" w:styleId="Fuzeile">
    <w:name w:val="footer"/>
    <w:basedOn w:val="Standard"/>
    <w:link w:val="FuzeileZchn"/>
    <w:uiPriority w:val="99"/>
    <w:unhideWhenUsed/>
    <w:rsid w:val="006F71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F71AF"/>
    <w:rPr>
      <w:lang w:val="de-AT"/>
    </w:rPr>
  </w:style>
  <w:style w:type="table" w:styleId="Tabellenraster">
    <w:name w:val="Table Grid"/>
    <w:basedOn w:val="NormaleTabelle"/>
    <w:uiPriority w:val="39"/>
    <w:rsid w:val="006F7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rsid w:val="00742081"/>
    <w:rPr>
      <w:rFonts w:ascii="Arial" w:eastAsia="Times New Roman" w:hAnsi="Arial" w:cs="Times New Roman"/>
      <w:b/>
      <w:bCs/>
      <w:sz w:val="32"/>
      <w:szCs w:val="20"/>
      <w:lang w:val="de-AT" w:eastAsia="de-DE"/>
    </w:rPr>
  </w:style>
  <w:style w:type="paragraph" w:customStyle="1" w:styleId="berschrift1">
    <w:name w:val="Überschrift1"/>
    <w:basedOn w:val="Kopfzeile"/>
    <w:rsid w:val="006F71AF"/>
    <w:pPr>
      <w:tabs>
        <w:tab w:val="clear" w:pos="4536"/>
        <w:tab w:val="clear" w:pos="9072"/>
      </w:tabs>
      <w:spacing w:before="60" w:after="60"/>
    </w:pPr>
    <w:rPr>
      <w:rFonts w:ascii="Arial" w:eastAsia="Times New Roman" w:hAnsi="Arial" w:cs="Times New Roman"/>
      <w:b/>
      <w:sz w:val="36"/>
      <w:szCs w:val="20"/>
      <w:lang w:val="de-DE" w:eastAsia="de-DE"/>
    </w:rPr>
  </w:style>
  <w:style w:type="paragraph" w:styleId="Listenabsatz">
    <w:name w:val="List Paragraph"/>
    <w:basedOn w:val="Standard"/>
    <w:uiPriority w:val="34"/>
    <w:qFormat/>
    <w:rsid w:val="006F71AF"/>
    <w:pPr>
      <w:spacing w:before="60" w:after="60" w:line="240" w:lineRule="auto"/>
      <w:ind w:left="720"/>
      <w:contextualSpacing/>
    </w:pPr>
    <w:rPr>
      <w:rFonts w:ascii="Arial" w:eastAsia="Times New Roman" w:hAnsi="Arial" w:cs="Times New Roman"/>
      <w:sz w:val="24"/>
      <w:szCs w:val="20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7C7F"/>
    <w:rPr>
      <w:rFonts w:asciiTheme="majorHAnsi" w:eastAsiaTheme="majorEastAsia" w:hAnsiTheme="majorHAnsi" w:cstheme="majorBidi"/>
      <w:i/>
      <w:iCs/>
      <w:color w:val="2F5496" w:themeColor="accent1" w:themeShade="BF"/>
      <w:lang w:val="de-AT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A4CD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de-AT"/>
    </w:rPr>
  </w:style>
  <w:style w:type="character" w:styleId="Hyperlink">
    <w:name w:val="Hyperlink"/>
    <w:basedOn w:val="Absatz-Standardschriftart"/>
    <w:uiPriority w:val="99"/>
    <w:unhideWhenUsed/>
    <w:rsid w:val="002A4CD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A4C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omas.messner\Downloads\Vorlage%20Angabe%20m&#252;ndl.%20RDP_V1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3B71EA317E684E9524D88679BA2E87" ma:contentTypeVersion="18" ma:contentTypeDescription="Create a new document." ma:contentTypeScope="" ma:versionID="6dde55d182671e3fdceca15b4be1b5a3">
  <xsd:schema xmlns:xsd="http://www.w3.org/2001/XMLSchema" xmlns:xs="http://www.w3.org/2001/XMLSchema" xmlns:p="http://schemas.microsoft.com/office/2006/metadata/properties" xmlns:ns2="2bb02386-4cc0-4f18-9924-6b51c755a25c" xmlns:ns3="d9d7cc57-7670-4e0d-9bb5-0e0de87bcc35" targetNamespace="http://schemas.microsoft.com/office/2006/metadata/properties" ma:root="true" ma:fieldsID="b03ddefdec783b94d825a86952f55ca6" ns2:_="" ns3:_="">
    <xsd:import namespace="2bb02386-4cc0-4f18-9924-6b51c755a25c"/>
    <xsd:import namespace="d9d7cc57-7670-4e0d-9bb5-0e0de87bcc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b02386-4cc0-4f18-9924-6b51c755a2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0b06c62-af44-4f24-9b41-133fb9f0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7cc57-7670-4e0d-9bb5-0e0de87bcc3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e04333b-fb4b-4f4a-9695-0b046e7cb0d1}" ma:internalName="TaxCatchAll" ma:showField="CatchAllData" ma:web="d9d7cc57-7670-4e0d-9bb5-0e0de87bcc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b02386-4cc0-4f18-9924-6b51c755a25c">
      <Terms xmlns="http://schemas.microsoft.com/office/infopath/2007/PartnerControls"/>
    </lcf76f155ced4ddcb4097134ff3c332f>
    <TaxCatchAll xmlns="d9d7cc57-7670-4e0d-9bb5-0e0de87bcc3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7EBB8-4291-4D24-A240-1A3E6099F5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4798EA-18FA-4EAB-80AE-B3FD65F9C96B}"/>
</file>

<file path=customXml/itemProps3.xml><?xml version="1.0" encoding="utf-8"?>
<ds:datastoreItem xmlns:ds="http://schemas.openxmlformats.org/officeDocument/2006/customXml" ds:itemID="{20E5EE57-6E9C-4C8C-A985-6F1F3233295C}">
  <ds:schemaRefs>
    <ds:schemaRef ds:uri="http://schemas.microsoft.com/office/2006/metadata/properties"/>
    <ds:schemaRef ds:uri="http://schemas.microsoft.com/office/infopath/2007/PartnerControls"/>
    <ds:schemaRef ds:uri="2bb02386-4cc0-4f18-9924-6b51c755a25c"/>
    <ds:schemaRef ds:uri="d9d7cc57-7670-4e0d-9bb5-0e0de87bcc35"/>
  </ds:schemaRefs>
</ds:datastoreItem>
</file>

<file path=customXml/itemProps4.xml><?xml version="1.0" encoding="utf-8"?>
<ds:datastoreItem xmlns:ds="http://schemas.openxmlformats.org/officeDocument/2006/customXml" ds:itemID="{A6A3A543-CDE4-4CA8-9C10-A39F33A72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 Angabe mündl. RDP_V1.dotx</Template>
  <TotalTime>0</TotalTime>
  <Pages>1</Pages>
  <Words>69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Messner</dc:creator>
  <cp:keywords/>
  <dc:description/>
  <cp:lastModifiedBy>Hutter Günther</cp:lastModifiedBy>
  <cp:revision>8</cp:revision>
  <cp:lastPrinted>2022-04-26T03:59:00Z</cp:lastPrinted>
  <dcterms:created xsi:type="dcterms:W3CDTF">2022-05-02T14:14:00Z</dcterms:created>
  <dcterms:modified xsi:type="dcterms:W3CDTF">2025-05-22T12:28:00Z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0x0101001F3B71EA317E684E9524D88679BA2E87</vt:lpwstr>
  </property>
  <property fmtid="{D5CDD505-2E9C-101B-9397-08002B2CF9AE}" pid="3" name="MediaServiceImageTags">
    <vt:lpwstr/>
  </property>
</Properties>
</file>